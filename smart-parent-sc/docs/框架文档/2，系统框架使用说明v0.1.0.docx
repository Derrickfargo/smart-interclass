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C77EF" w14:textId="77777777" w:rsidR="001B6C97" w:rsidRDefault="001B6C97">
      <w:pPr>
        <w:jc w:val="right"/>
        <w:rPr>
          <w:rFonts w:ascii="Times New Roman"/>
          <w:b/>
          <w:bCs/>
        </w:rPr>
      </w:pPr>
    </w:p>
    <w:p w14:paraId="2C41D4CE" w14:textId="77777777" w:rsidR="001B6C97" w:rsidRDefault="001B6C97" w:rsidP="001B6C97">
      <w:pPr>
        <w:pStyle w:val="a5"/>
        <w:rPr>
          <w:sz w:val="44"/>
          <w:szCs w:val="44"/>
        </w:rPr>
      </w:pPr>
    </w:p>
    <w:p w14:paraId="748DB986" w14:textId="77777777" w:rsidR="001B6C97" w:rsidRDefault="001B6C97" w:rsidP="001B6C97">
      <w:pPr>
        <w:pStyle w:val="a5"/>
        <w:rPr>
          <w:sz w:val="44"/>
          <w:szCs w:val="44"/>
        </w:rPr>
      </w:pPr>
    </w:p>
    <w:p w14:paraId="7C134FF3" w14:textId="77777777" w:rsidR="001B6C97" w:rsidRDefault="001B6C97" w:rsidP="001B6C97">
      <w:pPr>
        <w:pStyle w:val="a5"/>
        <w:rPr>
          <w:sz w:val="44"/>
          <w:szCs w:val="44"/>
        </w:rPr>
      </w:pPr>
    </w:p>
    <w:p w14:paraId="0BEF0A4D" w14:textId="77777777" w:rsidR="001B6C97" w:rsidRDefault="001B6C97" w:rsidP="001B6C97">
      <w:pPr>
        <w:pStyle w:val="a5"/>
        <w:rPr>
          <w:sz w:val="44"/>
          <w:szCs w:val="44"/>
        </w:rPr>
      </w:pPr>
    </w:p>
    <w:p w14:paraId="6C6AEA89" w14:textId="77777777" w:rsidR="001B6C97" w:rsidRDefault="001B6C97" w:rsidP="001B6C97">
      <w:pPr>
        <w:pStyle w:val="a5"/>
        <w:rPr>
          <w:sz w:val="44"/>
          <w:szCs w:val="44"/>
        </w:rPr>
      </w:pPr>
    </w:p>
    <w:p w14:paraId="5CB47D4F" w14:textId="77777777" w:rsidR="001B6C97" w:rsidRDefault="001B6C97" w:rsidP="001B6C97">
      <w:pPr>
        <w:pStyle w:val="a5"/>
        <w:rPr>
          <w:sz w:val="44"/>
          <w:szCs w:val="44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SUBJECT  \* MERGEFORMAT </w:instrText>
      </w:r>
      <w:r>
        <w:rPr>
          <w:sz w:val="44"/>
          <w:szCs w:val="44"/>
        </w:rPr>
        <w:fldChar w:fldCharType="separate"/>
      </w:r>
      <w:r w:rsidR="00393D95">
        <w:rPr>
          <w:rFonts w:hint="eastAsia"/>
          <w:sz w:val="44"/>
          <w:szCs w:val="44"/>
        </w:rPr>
        <w:t>灵动信息技术</w:t>
      </w:r>
      <w:r>
        <w:rPr>
          <w:sz w:val="44"/>
          <w:szCs w:val="44"/>
        </w:rPr>
        <w:fldChar w:fldCharType="end"/>
      </w:r>
    </w:p>
    <w:p w14:paraId="13381D23" w14:textId="77777777" w:rsidR="003E4262" w:rsidRDefault="003E4262" w:rsidP="003E4262"/>
    <w:p w14:paraId="6AC28E98" w14:textId="77777777" w:rsidR="003E4262" w:rsidRDefault="003E4262" w:rsidP="003E4262"/>
    <w:p w14:paraId="44E556FA" w14:textId="77777777" w:rsidR="003E4262" w:rsidRDefault="003E4262" w:rsidP="003E4262"/>
    <w:p w14:paraId="2D469508" w14:textId="77777777" w:rsidR="003E4262" w:rsidRDefault="003E4262" w:rsidP="003E4262"/>
    <w:p w14:paraId="07D01014" w14:textId="77777777" w:rsidR="003E4262" w:rsidRDefault="003E4262" w:rsidP="003E4262"/>
    <w:p w14:paraId="54057D45" w14:textId="77777777" w:rsidR="003E4262" w:rsidRPr="003E4262" w:rsidRDefault="003E4262" w:rsidP="003E4262"/>
    <w:p w14:paraId="71A3AE22" w14:textId="77777777" w:rsidR="001B6C97" w:rsidRDefault="001B6C97" w:rsidP="001B6C97"/>
    <w:p w14:paraId="2F5C4809" w14:textId="77777777" w:rsidR="001B6C97" w:rsidRDefault="001B6C97" w:rsidP="001B6C97">
      <w:pPr>
        <w:pStyle w:val="a5"/>
        <w:rPr>
          <w:sz w:val="21"/>
          <w:szCs w:val="21"/>
        </w:rPr>
      </w:pPr>
    </w:p>
    <w:p w14:paraId="02445A83" w14:textId="77777777" w:rsidR="001B6C97" w:rsidRDefault="001B6C97" w:rsidP="001B6C97"/>
    <w:p w14:paraId="135113E2" w14:textId="77777777" w:rsidR="001B6C97" w:rsidRDefault="001B6C97" w:rsidP="001B6C97"/>
    <w:p w14:paraId="287472BD" w14:textId="040FD52C" w:rsidR="001B6C97" w:rsidRDefault="001B6C97" w:rsidP="001B6C97">
      <w:pPr>
        <w:pStyle w:val="a5"/>
        <w:rPr>
          <w:szCs w:val="48"/>
        </w:rPr>
      </w:pPr>
      <w:r>
        <w:rPr>
          <w:szCs w:val="48"/>
        </w:rPr>
        <w:fldChar w:fldCharType="begin"/>
      </w:r>
      <w:r>
        <w:rPr>
          <w:szCs w:val="48"/>
        </w:rPr>
        <w:instrText xml:space="preserve"> TITLE  \* MERGEFORMAT </w:instrText>
      </w:r>
      <w:r>
        <w:rPr>
          <w:szCs w:val="48"/>
        </w:rPr>
        <w:fldChar w:fldCharType="separate"/>
      </w:r>
      <w:r w:rsidR="00393D95">
        <w:rPr>
          <w:rFonts w:hint="eastAsia"/>
          <w:szCs w:val="48"/>
        </w:rPr>
        <w:t>系统</w:t>
      </w:r>
      <w:r w:rsidR="00056FE7" w:rsidRPr="00056FE7">
        <w:rPr>
          <w:rFonts w:hint="eastAsia"/>
          <w:szCs w:val="48"/>
        </w:rPr>
        <w:t>框架</w:t>
      </w:r>
      <w:r>
        <w:rPr>
          <w:szCs w:val="48"/>
        </w:rPr>
        <w:fldChar w:fldCharType="end"/>
      </w:r>
      <w:r w:rsidR="00567420">
        <w:rPr>
          <w:szCs w:val="48"/>
        </w:rPr>
        <w:t>使用</w:t>
      </w:r>
      <w:r w:rsidR="009F5748">
        <w:rPr>
          <w:szCs w:val="48"/>
        </w:rPr>
        <w:t>说明</w:t>
      </w:r>
    </w:p>
    <w:p w14:paraId="16627888" w14:textId="77777777" w:rsidR="001B6C97" w:rsidRDefault="001B6C97" w:rsidP="001B6C97">
      <w:pPr>
        <w:pStyle w:val="a5"/>
        <w:rPr>
          <w:b w:val="0"/>
          <w:sz w:val="30"/>
          <w:szCs w:val="30"/>
        </w:rPr>
      </w:pPr>
    </w:p>
    <w:p w14:paraId="5AB6B1E7" w14:textId="77777777" w:rsidR="001B6C97" w:rsidRDefault="001B6C97" w:rsidP="001B6C97">
      <w:pPr>
        <w:pStyle w:val="a5"/>
        <w:rPr>
          <w:b w:val="0"/>
          <w:sz w:val="28"/>
          <w:szCs w:val="28"/>
        </w:rPr>
      </w:pPr>
      <w:r>
        <w:rPr>
          <w:rFonts w:hint="eastAsia"/>
          <w:b w:val="0"/>
          <w:noProof/>
          <w:sz w:val="28"/>
          <w:szCs w:val="28"/>
        </w:rPr>
        <w:t>Version</w:t>
      </w:r>
      <w:r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fldChar w:fldCharType="begin"/>
      </w:r>
      <w:r>
        <w:rPr>
          <w:b w:val="0"/>
          <w:noProof/>
          <w:sz w:val="28"/>
          <w:szCs w:val="28"/>
        </w:rPr>
        <w:instrText xml:space="preserve"> DOCPROPERTY  Version  \* MERGEFORMAT </w:instrText>
      </w:r>
      <w:r>
        <w:rPr>
          <w:b w:val="0"/>
          <w:noProof/>
          <w:sz w:val="28"/>
          <w:szCs w:val="28"/>
        </w:rPr>
        <w:fldChar w:fldCharType="separate"/>
      </w:r>
      <w:r w:rsidR="00393D95">
        <w:rPr>
          <w:b w:val="0"/>
          <w:noProof/>
          <w:sz w:val="28"/>
          <w:szCs w:val="28"/>
        </w:rPr>
        <w:t>0.</w:t>
      </w:r>
      <w:r w:rsidR="00056FE7">
        <w:rPr>
          <w:b w:val="0"/>
          <w:noProof/>
          <w:sz w:val="28"/>
          <w:szCs w:val="28"/>
        </w:rPr>
        <w:t>1</w:t>
      </w:r>
      <w:r w:rsidR="00393D95">
        <w:rPr>
          <w:b w:val="0"/>
          <w:noProof/>
          <w:sz w:val="28"/>
          <w:szCs w:val="28"/>
        </w:rPr>
        <w:t>.0</w:t>
      </w:r>
      <w:r>
        <w:rPr>
          <w:b w:val="0"/>
          <w:noProof/>
          <w:sz w:val="28"/>
          <w:szCs w:val="28"/>
        </w:rPr>
        <w:fldChar w:fldCharType="end"/>
      </w:r>
    </w:p>
    <w:p w14:paraId="2DD3C31C" w14:textId="77777777" w:rsidR="001B6C97" w:rsidRDefault="001B6C97" w:rsidP="001B6C97">
      <w:pPr>
        <w:jc w:val="center"/>
        <w:rPr>
          <w:sz w:val="28"/>
          <w:szCs w:val="28"/>
        </w:rPr>
      </w:pPr>
    </w:p>
    <w:p w14:paraId="2FF0DAFF" w14:textId="77777777" w:rsidR="001B6C97" w:rsidRDefault="001B6C97" w:rsidP="001B6C97">
      <w:pPr>
        <w:pStyle w:val="a5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作者</w:t>
      </w:r>
      <w:r>
        <w:rPr>
          <w:rFonts w:hint="eastAsia"/>
          <w:b w:val="0"/>
          <w:sz w:val="28"/>
          <w:szCs w:val="28"/>
        </w:rPr>
        <w:t>:</w:t>
      </w:r>
      <w:r w:rsidR="009D3193">
        <w:rPr>
          <w:b w:val="0"/>
          <w:sz w:val="28"/>
          <w:szCs w:val="28"/>
        </w:rPr>
        <w:t>翟光涛</w:t>
      </w:r>
    </w:p>
    <w:p w14:paraId="460E2999" w14:textId="77777777" w:rsidR="001B6C97" w:rsidRDefault="001B6C97" w:rsidP="001B6C97">
      <w:pPr>
        <w:jc w:val="center"/>
      </w:pPr>
    </w:p>
    <w:p w14:paraId="285EBEEE" w14:textId="77777777" w:rsidR="001B6C97" w:rsidRDefault="001B6C97" w:rsidP="001B6C97">
      <w:pPr>
        <w:jc w:val="center"/>
      </w:pPr>
    </w:p>
    <w:p w14:paraId="55CF7CF6" w14:textId="77777777" w:rsidR="001B6C97" w:rsidRDefault="001B6C97" w:rsidP="001B6C97">
      <w:pPr>
        <w:jc w:val="center"/>
      </w:pPr>
    </w:p>
    <w:p w14:paraId="13F9D4AB" w14:textId="77777777" w:rsidR="001B6C97" w:rsidRDefault="001B6C97">
      <w:pPr>
        <w:jc w:val="right"/>
        <w:rPr>
          <w:rFonts w:ascii="Times New Roman"/>
          <w:b/>
          <w:bCs/>
        </w:rPr>
      </w:pPr>
    </w:p>
    <w:p w14:paraId="72605BCA" w14:textId="77777777" w:rsidR="00DC60DA" w:rsidRDefault="00DC60DA">
      <w:pPr>
        <w:jc w:val="right"/>
        <w:rPr>
          <w:rFonts w:ascii="Times New Roman"/>
          <w:b/>
          <w:bCs/>
        </w:rPr>
      </w:pPr>
      <w:r>
        <w:rPr>
          <w:rFonts w:ascii="Times New Roman"/>
          <w:b/>
          <w:bCs/>
        </w:rPr>
        <w:br w:type="page"/>
      </w:r>
    </w:p>
    <w:p w14:paraId="75AE5302" w14:textId="77777777" w:rsidR="00DC60DA" w:rsidRDefault="00DC60DA">
      <w:pPr>
        <w:rPr>
          <w:rFonts w:ascii="Times New Roman"/>
          <w:b/>
          <w:bCs/>
          <w:sz w:val="24"/>
        </w:rPr>
      </w:pPr>
      <w:r>
        <w:rPr>
          <w:rFonts w:ascii="Times New Roman" w:hint="eastAsia"/>
          <w:b/>
          <w:bCs/>
          <w:sz w:val="24"/>
        </w:rPr>
        <w:lastRenderedPageBreak/>
        <w:t>文档信息</w:t>
      </w:r>
    </w:p>
    <w:tbl>
      <w:tblPr>
        <w:tblW w:w="9288" w:type="dxa"/>
        <w:tblBorders>
          <w:top w:val="single" w:sz="6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740"/>
      </w:tblGrid>
      <w:tr w:rsidR="00DC60DA" w14:paraId="2B9931ED" w14:textId="77777777">
        <w:tc>
          <w:tcPr>
            <w:tcW w:w="1548" w:type="dxa"/>
            <w:tcBorders>
              <w:top w:val="single" w:sz="6" w:space="0" w:color="auto"/>
              <w:bottom w:val="nil"/>
            </w:tcBorders>
            <w:shd w:val="clear" w:color="auto" w:fill="CCCCCC"/>
            <w:vAlign w:val="center"/>
          </w:tcPr>
          <w:p w14:paraId="3BB37308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项目名</w:t>
            </w:r>
            <w:r>
              <w:rPr>
                <w:rFonts w:cs="Arial" w:hint="eastAsia"/>
                <w:b/>
              </w:rPr>
              <w:t xml:space="preserve">: </w:t>
            </w:r>
          </w:p>
        </w:tc>
        <w:tc>
          <w:tcPr>
            <w:tcW w:w="7740" w:type="dxa"/>
          </w:tcPr>
          <w:p w14:paraId="6E50C4C2" w14:textId="77777777" w:rsidR="00DC60DA" w:rsidRDefault="00DC60D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fldChar w:fldCharType="begin"/>
            </w:r>
            <w:r>
              <w:rPr>
                <w:rFonts w:cs="Arial"/>
                <w:bCs/>
              </w:rPr>
              <w:instrText xml:space="preserve"> SUBJECT  \* MERGEFORMAT </w:instrText>
            </w:r>
            <w:r>
              <w:rPr>
                <w:rFonts w:cs="Arial"/>
                <w:bCs/>
              </w:rPr>
              <w:fldChar w:fldCharType="separate"/>
            </w:r>
            <w:r w:rsidR="00393D95" w:rsidRPr="00393D95">
              <w:rPr>
                <w:rFonts w:cs="Arial" w:hint="eastAsia"/>
              </w:rPr>
              <w:t>灵动信息技术</w:t>
            </w:r>
            <w:r>
              <w:rPr>
                <w:rFonts w:cs="Arial"/>
                <w:bCs/>
              </w:rPr>
              <w:fldChar w:fldCharType="end"/>
            </w:r>
          </w:p>
        </w:tc>
      </w:tr>
      <w:tr w:rsidR="00DC60DA" w14:paraId="23C7989E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2F1D16DB" w14:textId="77777777" w:rsidR="00DC60DA" w:rsidRDefault="00DC60DA">
            <w:pPr>
              <w:jc w:val="right"/>
              <w:rPr>
                <w:rFonts w:cs="Arial"/>
                <w:b/>
              </w:rPr>
            </w:pPr>
          </w:p>
        </w:tc>
        <w:tc>
          <w:tcPr>
            <w:tcW w:w="7740" w:type="dxa"/>
          </w:tcPr>
          <w:p w14:paraId="0A02AD86" w14:textId="77777777" w:rsidR="00DC60DA" w:rsidRDefault="00DC60DA">
            <w:pPr>
              <w:rPr>
                <w:rFonts w:cs="Arial"/>
              </w:rPr>
            </w:pPr>
          </w:p>
        </w:tc>
      </w:tr>
      <w:tr w:rsidR="00DC60DA" w14:paraId="3AF6EA44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3B369BF2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作者</w:t>
            </w:r>
            <w:r>
              <w:rPr>
                <w:rFonts w:cs="Arial"/>
                <w:b/>
              </w:rPr>
              <w:t xml:space="preserve">: </w:t>
            </w:r>
          </w:p>
        </w:tc>
        <w:tc>
          <w:tcPr>
            <w:tcW w:w="7740" w:type="dxa"/>
          </w:tcPr>
          <w:p w14:paraId="390975BF" w14:textId="77777777" w:rsidR="00DC60DA" w:rsidRDefault="009D3193">
            <w:pPr>
              <w:rPr>
                <w:rFonts w:cs="Arial"/>
              </w:rPr>
            </w:pPr>
            <w:r>
              <w:rPr>
                <w:rFonts w:cs="Arial"/>
              </w:rPr>
              <w:t>翟光涛</w:t>
            </w:r>
          </w:p>
        </w:tc>
      </w:tr>
      <w:tr w:rsidR="000D7857" w14:paraId="27CCB38C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2D86104A" w14:textId="77777777" w:rsidR="000D7857" w:rsidRDefault="000D7857" w:rsidP="000D7857">
            <w:pPr>
              <w:wordWrap w:val="0"/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单位</w:t>
            </w:r>
            <w:r>
              <w:rPr>
                <w:rFonts w:cs="Arial" w:hint="eastAsia"/>
                <w:b/>
              </w:rPr>
              <w:t>:</w:t>
            </w:r>
          </w:p>
        </w:tc>
        <w:tc>
          <w:tcPr>
            <w:tcW w:w="7740" w:type="dxa"/>
          </w:tcPr>
          <w:p w14:paraId="0B2BBBB5" w14:textId="77777777" w:rsidR="000D7857" w:rsidRDefault="000D7857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DOCPROPERTY  Company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/>
              </w:rPr>
              <w:t>Incito</w:t>
            </w:r>
            <w:r>
              <w:rPr>
                <w:rFonts w:cs="Arial"/>
              </w:rPr>
              <w:fldChar w:fldCharType="end"/>
            </w:r>
          </w:p>
        </w:tc>
      </w:tr>
      <w:tr w:rsidR="00DC60DA" w14:paraId="691EB715" w14:textId="77777777">
        <w:trPr>
          <w:cantSplit/>
        </w:trPr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7310BC73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创建日期</w:t>
            </w:r>
            <w:r>
              <w:rPr>
                <w:rFonts w:cs="Arial" w:hint="eastAsia"/>
                <w:b/>
              </w:rPr>
              <w:t>:</w:t>
            </w:r>
            <w:r>
              <w:rPr>
                <w:rFonts w:cs="Arial"/>
                <w:b/>
              </w:rPr>
              <w:t xml:space="preserve"> </w:t>
            </w:r>
          </w:p>
        </w:tc>
        <w:tc>
          <w:tcPr>
            <w:tcW w:w="7740" w:type="dxa"/>
          </w:tcPr>
          <w:p w14:paraId="641A89A0" w14:textId="77777777" w:rsidR="00DC60DA" w:rsidRDefault="00DC60DA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CREATEDATE  \@ "yyyy-MM-dd"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/>
                <w:noProof/>
              </w:rPr>
              <w:t>2014-03-03</w:t>
            </w:r>
            <w:r>
              <w:rPr>
                <w:rFonts w:cs="Arial"/>
              </w:rPr>
              <w:fldChar w:fldCharType="end"/>
            </w:r>
          </w:p>
        </w:tc>
      </w:tr>
      <w:tr w:rsidR="00DC60DA" w14:paraId="20B221F0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5A629969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上次更新日期</w:t>
            </w:r>
            <w:r>
              <w:rPr>
                <w:rFonts w:cs="Arial" w:hint="eastAsia"/>
                <w:b/>
              </w:rPr>
              <w:t xml:space="preserve">: </w:t>
            </w:r>
          </w:p>
        </w:tc>
        <w:tc>
          <w:tcPr>
            <w:tcW w:w="7740" w:type="dxa"/>
          </w:tcPr>
          <w:p w14:paraId="13A449DB" w14:textId="0806B708" w:rsidR="00DC60DA" w:rsidRDefault="00DC60DA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SAVEDATE  \@ "yyyy-MM-dd"  \* MERGEFORMAT </w:instrText>
            </w:r>
            <w:r>
              <w:rPr>
                <w:rFonts w:cs="Arial"/>
              </w:rPr>
              <w:fldChar w:fldCharType="separate"/>
            </w:r>
            <w:r w:rsidR="0051663D">
              <w:rPr>
                <w:rFonts w:cs="Arial"/>
                <w:noProof/>
              </w:rPr>
              <w:t>2014-05-28</w:t>
            </w:r>
            <w:r>
              <w:rPr>
                <w:rFonts w:cs="Arial"/>
              </w:rPr>
              <w:fldChar w:fldCharType="end"/>
            </w:r>
          </w:p>
        </w:tc>
      </w:tr>
      <w:tr w:rsidR="00DC60DA" w14:paraId="5F016675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6CCCC3AF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使用者</w:t>
            </w:r>
            <w:r>
              <w:rPr>
                <w:rFonts w:cs="Arial" w:hint="eastAsia"/>
                <w:b/>
              </w:rPr>
              <w:t xml:space="preserve">: </w:t>
            </w:r>
          </w:p>
        </w:tc>
        <w:tc>
          <w:tcPr>
            <w:tcW w:w="7740" w:type="dxa"/>
          </w:tcPr>
          <w:p w14:paraId="067C0611" w14:textId="77777777" w:rsidR="00DC60DA" w:rsidRDefault="00DC60DA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DOCPROPERTY  User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 w:hint="eastAsia"/>
              </w:rPr>
              <w:t>灵动信息技术全体</w:t>
            </w:r>
            <w:r w:rsidR="009D3193">
              <w:rPr>
                <w:rFonts w:cs="Arial" w:hint="eastAsia"/>
              </w:rPr>
              <w:t>开发</w:t>
            </w:r>
            <w:r w:rsidR="00393D95">
              <w:rPr>
                <w:rFonts w:cs="Arial" w:hint="eastAsia"/>
              </w:rPr>
              <w:t>员工</w:t>
            </w:r>
            <w:r>
              <w:rPr>
                <w:rFonts w:cs="Arial"/>
              </w:rPr>
              <w:fldChar w:fldCharType="end"/>
            </w:r>
          </w:p>
        </w:tc>
      </w:tr>
      <w:tr w:rsidR="00DC60DA" w14:paraId="46E5C465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53C47DC1" w14:textId="77777777" w:rsidR="00DC60DA" w:rsidRDefault="00DC60DA">
            <w:pPr>
              <w:jc w:val="right"/>
              <w:rPr>
                <w:rFonts w:cs="Arial"/>
                <w:b/>
              </w:rPr>
            </w:pPr>
          </w:p>
        </w:tc>
        <w:tc>
          <w:tcPr>
            <w:tcW w:w="7740" w:type="dxa"/>
          </w:tcPr>
          <w:p w14:paraId="34193A7E" w14:textId="77777777" w:rsidR="00DC60DA" w:rsidRDefault="00DC60DA">
            <w:pPr>
              <w:rPr>
                <w:rFonts w:cs="Arial"/>
              </w:rPr>
            </w:pPr>
          </w:p>
        </w:tc>
      </w:tr>
      <w:tr w:rsidR="00DC60DA" w14:paraId="00095EE1" w14:textId="77777777"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77AC419C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标题</w:t>
            </w:r>
            <w:r>
              <w:rPr>
                <w:rFonts w:cs="Arial" w:hint="eastAsia"/>
                <w:b/>
              </w:rPr>
              <w:t>:</w:t>
            </w:r>
            <w:r>
              <w:rPr>
                <w:rFonts w:cs="Arial"/>
                <w:b/>
              </w:rPr>
              <w:t xml:space="preserve"> </w:t>
            </w:r>
          </w:p>
        </w:tc>
        <w:tc>
          <w:tcPr>
            <w:tcW w:w="7740" w:type="dxa"/>
          </w:tcPr>
          <w:p w14:paraId="265E0598" w14:textId="3200F098" w:rsidR="00DC60DA" w:rsidRDefault="00DC60DA" w:rsidP="00561925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TITLE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 w:hint="eastAsia"/>
              </w:rPr>
              <w:t>系统</w:t>
            </w:r>
            <w:r w:rsidR="009D3193">
              <w:rPr>
                <w:rFonts w:cs="Arial" w:hint="eastAsia"/>
              </w:rPr>
              <w:t>框架使用</w:t>
            </w:r>
            <w:r>
              <w:rPr>
                <w:rFonts w:cs="Arial"/>
              </w:rPr>
              <w:fldChar w:fldCharType="end"/>
            </w:r>
            <w:r w:rsidR="00561925">
              <w:rPr>
                <w:rFonts w:cs="Arial"/>
              </w:rPr>
              <w:t>说明</w:t>
            </w:r>
          </w:p>
        </w:tc>
      </w:tr>
      <w:tr w:rsidR="00DC60DA" w14:paraId="218507A5" w14:textId="77777777">
        <w:trPr>
          <w:trHeight w:val="80"/>
        </w:trPr>
        <w:tc>
          <w:tcPr>
            <w:tcW w:w="1548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14:paraId="02899C3C" w14:textId="77777777" w:rsidR="00DC60DA" w:rsidRDefault="00DC60DA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版本</w:t>
            </w:r>
            <w:r>
              <w:rPr>
                <w:rFonts w:cs="Arial" w:hint="eastAsia"/>
                <w:b/>
              </w:rPr>
              <w:t>:</w:t>
            </w:r>
            <w:r>
              <w:rPr>
                <w:rFonts w:cs="Arial"/>
                <w:b/>
              </w:rPr>
              <w:t xml:space="preserve"> </w:t>
            </w:r>
          </w:p>
        </w:tc>
        <w:tc>
          <w:tcPr>
            <w:tcW w:w="7740" w:type="dxa"/>
          </w:tcPr>
          <w:p w14:paraId="743B49A4" w14:textId="77777777" w:rsidR="00DC60DA" w:rsidRDefault="00DC60DA" w:rsidP="008D7CE2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DOCPROPERTY  Version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/>
              </w:rPr>
              <w:t>0.</w:t>
            </w:r>
            <w:r w:rsidR="008D7CE2">
              <w:rPr>
                <w:rFonts w:cs="Arial"/>
              </w:rPr>
              <w:t>1</w:t>
            </w:r>
            <w:r w:rsidR="00393D95">
              <w:rPr>
                <w:rFonts w:cs="Arial"/>
              </w:rPr>
              <w:t>.0</w:t>
            </w:r>
            <w:r>
              <w:rPr>
                <w:rFonts w:cs="Arial"/>
              </w:rPr>
              <w:fldChar w:fldCharType="end"/>
            </w:r>
          </w:p>
        </w:tc>
      </w:tr>
      <w:tr w:rsidR="00CF1516" w14:paraId="463F1C8B" w14:textId="77777777">
        <w:tc>
          <w:tcPr>
            <w:tcW w:w="1548" w:type="dxa"/>
            <w:tcBorders>
              <w:top w:val="nil"/>
              <w:bottom w:val="single" w:sz="4" w:space="0" w:color="auto"/>
            </w:tcBorders>
            <w:shd w:val="clear" w:color="auto" w:fill="CCCCCC"/>
            <w:vAlign w:val="center"/>
          </w:tcPr>
          <w:p w14:paraId="0782F7F9" w14:textId="77777777" w:rsidR="00CF1516" w:rsidRDefault="00CF1516" w:rsidP="00CF1516">
            <w:pPr>
              <w:jc w:val="right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分类</w:t>
            </w:r>
            <w:r>
              <w:rPr>
                <w:rFonts w:cs="Arial" w:hint="eastAsia"/>
                <w:b/>
              </w:rPr>
              <w:t xml:space="preserve">: </w:t>
            </w:r>
          </w:p>
        </w:tc>
        <w:tc>
          <w:tcPr>
            <w:tcW w:w="7740" w:type="dxa"/>
          </w:tcPr>
          <w:p w14:paraId="466FB352" w14:textId="77777777" w:rsidR="00CF1516" w:rsidRDefault="00CF1516" w:rsidP="00CF1516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DOCPROPERTY "Category"  \* MERGEFORMAT </w:instrText>
            </w:r>
            <w:r>
              <w:rPr>
                <w:rFonts w:cs="Arial"/>
              </w:rPr>
              <w:fldChar w:fldCharType="separate"/>
            </w:r>
            <w:r w:rsidR="00393D95">
              <w:rPr>
                <w:rFonts w:cs="Arial" w:hint="eastAsia"/>
              </w:rPr>
              <w:t>规范</w:t>
            </w:r>
            <w:r>
              <w:rPr>
                <w:rFonts w:cs="Arial"/>
              </w:rPr>
              <w:fldChar w:fldCharType="end"/>
            </w:r>
          </w:p>
        </w:tc>
      </w:tr>
    </w:tbl>
    <w:p w14:paraId="7E36CC78" w14:textId="77777777" w:rsidR="00DC60DA" w:rsidRDefault="00DC60DA"/>
    <w:p w14:paraId="174F1ED8" w14:textId="77777777" w:rsidR="00DC60DA" w:rsidRDefault="00DC60DA"/>
    <w:p w14:paraId="515EF2B3" w14:textId="77777777" w:rsidR="00DC60DA" w:rsidRDefault="00DC60DA">
      <w:pPr>
        <w:rPr>
          <w:rFonts w:ascii="Times New Roman"/>
          <w:b/>
          <w:bCs/>
          <w:sz w:val="24"/>
        </w:rPr>
      </w:pPr>
      <w:r>
        <w:rPr>
          <w:rFonts w:ascii="Times New Roman" w:hint="eastAsia"/>
          <w:b/>
          <w:bCs/>
          <w:sz w:val="24"/>
        </w:rPr>
        <w:t>修订文档历史记录</w:t>
      </w:r>
    </w:p>
    <w:tbl>
      <w:tblPr>
        <w:tblW w:w="9288" w:type="dxa"/>
        <w:tblLayout w:type="fixed"/>
        <w:tblLook w:val="0000" w:firstRow="0" w:lastRow="0" w:firstColumn="0" w:lastColumn="0" w:noHBand="0" w:noVBand="0"/>
      </w:tblPr>
      <w:tblGrid>
        <w:gridCol w:w="1548"/>
        <w:gridCol w:w="1152"/>
        <w:gridCol w:w="4428"/>
        <w:gridCol w:w="2160"/>
      </w:tblGrid>
      <w:tr w:rsidR="00DC60DA" w14:paraId="1CE2ECAC" w14:textId="77777777">
        <w:tc>
          <w:tcPr>
            <w:tcW w:w="1548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429199A4" w14:textId="77777777" w:rsidR="00DC60DA" w:rsidRDefault="00DC60DA">
            <w:pPr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日期</w:t>
            </w:r>
          </w:p>
        </w:tc>
        <w:tc>
          <w:tcPr>
            <w:tcW w:w="115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66BFEF88" w14:textId="77777777" w:rsidR="00DC60DA" w:rsidRDefault="00DC60DA">
            <w:pPr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版本</w:t>
            </w:r>
          </w:p>
        </w:tc>
        <w:tc>
          <w:tcPr>
            <w:tcW w:w="4428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6C553521" w14:textId="77777777" w:rsidR="00DC60DA" w:rsidRDefault="00DC60DA">
            <w:pPr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说明</w:t>
            </w:r>
          </w:p>
        </w:tc>
        <w:tc>
          <w:tcPr>
            <w:tcW w:w="216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1BE43571" w14:textId="77777777" w:rsidR="00DC60DA" w:rsidRDefault="00DC60DA">
            <w:pPr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作者</w:t>
            </w:r>
          </w:p>
        </w:tc>
      </w:tr>
      <w:tr w:rsidR="00AC448F" w14:paraId="28035F50" w14:textId="77777777">
        <w:trPr>
          <w:trHeight w:val="80"/>
        </w:trPr>
        <w:tc>
          <w:tcPr>
            <w:tcW w:w="1548" w:type="dxa"/>
            <w:tcBorders>
              <w:top w:val="single" w:sz="2" w:space="0" w:color="auto"/>
            </w:tcBorders>
          </w:tcPr>
          <w:p w14:paraId="489E33F0" w14:textId="77777777" w:rsidR="00AC448F" w:rsidRDefault="005F7952" w:rsidP="007E2396">
            <w:pPr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557BE6">
              <w:rPr>
                <w:rFonts w:cs="Arial" w:hint="eastAsia"/>
              </w:rPr>
              <w:t>1</w:t>
            </w:r>
            <w:r w:rsidR="007E2396">
              <w:rPr>
                <w:rFonts w:cs="Arial" w:hint="eastAsia"/>
              </w:rPr>
              <w:t>4-03-03</w:t>
            </w:r>
          </w:p>
        </w:tc>
        <w:tc>
          <w:tcPr>
            <w:tcW w:w="1152" w:type="dxa"/>
            <w:tcBorders>
              <w:top w:val="single" w:sz="2" w:space="0" w:color="auto"/>
            </w:tcBorders>
          </w:tcPr>
          <w:p w14:paraId="783B5387" w14:textId="77777777" w:rsidR="00AC448F" w:rsidRDefault="00557BE6" w:rsidP="00F22B30">
            <w:pPr>
              <w:rPr>
                <w:rFonts w:cs="Arial"/>
              </w:rPr>
            </w:pPr>
            <w:r>
              <w:rPr>
                <w:rFonts w:cs="Arial" w:hint="eastAsia"/>
              </w:rPr>
              <w:t>0</w:t>
            </w:r>
            <w:r w:rsidR="00AC448F">
              <w:rPr>
                <w:rFonts w:cs="Arial" w:hint="eastAsia"/>
              </w:rPr>
              <w:t>.</w:t>
            </w:r>
            <w:r>
              <w:rPr>
                <w:rFonts w:cs="Arial" w:hint="eastAsia"/>
              </w:rPr>
              <w:t>1</w:t>
            </w:r>
            <w:r w:rsidR="00AC448F">
              <w:rPr>
                <w:rFonts w:cs="Arial" w:hint="eastAsia"/>
              </w:rPr>
              <w:t>.0</w:t>
            </w:r>
          </w:p>
        </w:tc>
        <w:tc>
          <w:tcPr>
            <w:tcW w:w="4428" w:type="dxa"/>
            <w:tcBorders>
              <w:top w:val="single" w:sz="2" w:space="0" w:color="auto"/>
            </w:tcBorders>
          </w:tcPr>
          <w:p w14:paraId="17005DFA" w14:textId="77777777" w:rsidR="00AC448F" w:rsidRDefault="00AC448F" w:rsidP="00F22B30">
            <w:pPr>
              <w:rPr>
                <w:rFonts w:cs="Arial"/>
              </w:rPr>
            </w:pPr>
            <w:r>
              <w:rPr>
                <w:rFonts w:cs="Arial" w:hint="eastAsia"/>
              </w:rPr>
              <w:t>创建文档</w:t>
            </w:r>
            <w:r w:rsidR="00A7153D">
              <w:rPr>
                <w:rFonts w:cs="Arial" w:hint="eastAsia"/>
              </w:rPr>
              <w:t>，并</w:t>
            </w:r>
            <w:r w:rsidR="00BE5E24">
              <w:rPr>
                <w:rFonts w:cs="Arial" w:hint="eastAsia"/>
              </w:rPr>
              <w:t>初步完成框架</w:t>
            </w:r>
          </w:p>
        </w:tc>
        <w:tc>
          <w:tcPr>
            <w:tcW w:w="2160" w:type="dxa"/>
            <w:tcBorders>
              <w:top w:val="single" w:sz="2" w:space="0" w:color="auto"/>
            </w:tcBorders>
          </w:tcPr>
          <w:p w14:paraId="04220415" w14:textId="77777777" w:rsidR="00AC448F" w:rsidRDefault="00461163" w:rsidP="00F22B30">
            <w:pPr>
              <w:rPr>
                <w:rFonts w:cs="Arial"/>
              </w:rPr>
            </w:pPr>
            <w:r>
              <w:rPr>
                <w:rFonts w:cs="Arial" w:hint="eastAsia"/>
              </w:rPr>
              <w:t>翟光涛</w:t>
            </w:r>
          </w:p>
        </w:tc>
      </w:tr>
      <w:tr w:rsidR="00C234DD" w14:paraId="51788D23" w14:textId="77777777">
        <w:trPr>
          <w:trHeight w:val="55"/>
        </w:trPr>
        <w:tc>
          <w:tcPr>
            <w:tcW w:w="1548" w:type="dxa"/>
          </w:tcPr>
          <w:p w14:paraId="246C570E" w14:textId="667BBF02" w:rsidR="00C234DD" w:rsidRDefault="00C234DD" w:rsidP="00C234DD">
            <w:pPr>
              <w:rPr>
                <w:rFonts w:cs="Arial"/>
              </w:rPr>
            </w:pPr>
            <w:r w:rsidRPr="00266AB2">
              <w:rPr>
                <w:rFonts w:hint="eastAsia"/>
              </w:rPr>
              <w:t>2014-04-28</w:t>
            </w:r>
          </w:p>
        </w:tc>
        <w:tc>
          <w:tcPr>
            <w:tcW w:w="1152" w:type="dxa"/>
          </w:tcPr>
          <w:p w14:paraId="6B548980" w14:textId="345B9D0C" w:rsidR="00C234DD" w:rsidRDefault="00C234DD" w:rsidP="00C234DD">
            <w:pPr>
              <w:rPr>
                <w:rFonts w:cs="Arial"/>
              </w:rPr>
            </w:pPr>
            <w:r w:rsidRPr="00266AB2">
              <w:rPr>
                <w:rFonts w:hint="eastAsia"/>
              </w:rPr>
              <w:t>0.1.0</w:t>
            </w:r>
          </w:p>
        </w:tc>
        <w:tc>
          <w:tcPr>
            <w:tcW w:w="4428" w:type="dxa"/>
          </w:tcPr>
          <w:p w14:paraId="252BF667" w14:textId="39A4AFB9" w:rsidR="00C234DD" w:rsidRDefault="00C234DD" w:rsidP="00C234DD">
            <w:pPr>
              <w:rPr>
                <w:rFonts w:cs="Arial"/>
              </w:rPr>
            </w:pPr>
            <w:r w:rsidRPr="00266AB2">
              <w:rPr>
                <w:rFonts w:hint="eastAsia"/>
              </w:rPr>
              <w:t>按照惠东建议修订文档。</w:t>
            </w:r>
          </w:p>
        </w:tc>
        <w:tc>
          <w:tcPr>
            <w:tcW w:w="2160" w:type="dxa"/>
          </w:tcPr>
          <w:p w14:paraId="22988D7C" w14:textId="7DF6284A" w:rsidR="00C234DD" w:rsidRDefault="00C234DD" w:rsidP="00C234DD">
            <w:pPr>
              <w:rPr>
                <w:rFonts w:cs="Arial"/>
              </w:rPr>
            </w:pPr>
            <w:r w:rsidRPr="00266AB2">
              <w:rPr>
                <w:rFonts w:hint="eastAsia"/>
              </w:rPr>
              <w:t>翟光涛</w:t>
            </w:r>
          </w:p>
        </w:tc>
      </w:tr>
      <w:tr w:rsidR="00F55748" w14:paraId="2E08C88F" w14:textId="77777777">
        <w:trPr>
          <w:trHeight w:val="55"/>
        </w:trPr>
        <w:tc>
          <w:tcPr>
            <w:tcW w:w="1548" w:type="dxa"/>
          </w:tcPr>
          <w:p w14:paraId="18CB4F4F" w14:textId="3C7CBAEC" w:rsidR="00226306" w:rsidRDefault="00226306" w:rsidP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2014-0</w:t>
            </w:r>
            <w:r>
              <w:t>5</w:t>
            </w:r>
            <w:r w:rsidRPr="00266AB2">
              <w:rPr>
                <w:rFonts w:hint="eastAsia"/>
              </w:rPr>
              <w:t>-2</w:t>
            </w:r>
            <w:r>
              <w:t>2</w:t>
            </w:r>
          </w:p>
          <w:p w14:paraId="181BD172" w14:textId="7E3EB07E" w:rsidR="00F55748" w:rsidRPr="00226306" w:rsidRDefault="00226306" w:rsidP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2014-0</w:t>
            </w:r>
            <w:r>
              <w:t>5</w:t>
            </w:r>
            <w:r w:rsidRPr="00266AB2">
              <w:rPr>
                <w:rFonts w:hint="eastAsia"/>
              </w:rPr>
              <w:t>-2</w:t>
            </w:r>
            <w:r>
              <w:t>2</w:t>
            </w:r>
          </w:p>
        </w:tc>
        <w:tc>
          <w:tcPr>
            <w:tcW w:w="1152" w:type="dxa"/>
          </w:tcPr>
          <w:p w14:paraId="4AAE4A23" w14:textId="0709EE16" w:rsidR="00226306" w:rsidRDefault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0.1.0</w:t>
            </w:r>
          </w:p>
          <w:p w14:paraId="22FF7EFC" w14:textId="3EB75DD7" w:rsidR="00F55748" w:rsidRPr="00226306" w:rsidRDefault="00226306" w:rsidP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0.1.0</w:t>
            </w:r>
          </w:p>
        </w:tc>
        <w:tc>
          <w:tcPr>
            <w:tcW w:w="4428" w:type="dxa"/>
          </w:tcPr>
          <w:p w14:paraId="4D94EEC2" w14:textId="77777777" w:rsidR="00F55748" w:rsidRDefault="00997C36">
            <w:pPr>
              <w:rPr>
                <w:rFonts w:cs="Arial"/>
              </w:rPr>
            </w:pPr>
            <w:r>
              <w:rPr>
                <w:rFonts w:cs="Arial"/>
              </w:rPr>
              <w:t>添加</w:t>
            </w:r>
            <w:r>
              <w:rPr>
                <w:rFonts w:cs="Arial" w:hint="eastAsia"/>
              </w:rPr>
              <w:t>7</w:t>
            </w:r>
            <w:r>
              <w:rPr>
                <w:rFonts w:cs="Arial" w:hint="eastAsia"/>
              </w:rPr>
              <w:t>，单元测试</w:t>
            </w:r>
          </w:p>
          <w:p w14:paraId="1B5F02A6" w14:textId="04080543" w:rsidR="00997C36" w:rsidRDefault="00997C36">
            <w:pPr>
              <w:rPr>
                <w:rFonts w:cs="Arial"/>
              </w:rPr>
            </w:pPr>
            <w:r>
              <w:rPr>
                <w:rFonts w:cs="Arial"/>
              </w:rPr>
              <w:t>添加</w:t>
            </w:r>
            <w:r>
              <w:rPr>
                <w:rFonts w:cs="Arial" w:hint="eastAsia"/>
              </w:rPr>
              <w:t>8</w:t>
            </w:r>
            <w:r>
              <w:rPr>
                <w:rFonts w:cs="Arial" w:hint="eastAsia"/>
              </w:rPr>
              <w:t>，系统日志</w:t>
            </w:r>
          </w:p>
        </w:tc>
        <w:tc>
          <w:tcPr>
            <w:tcW w:w="2160" w:type="dxa"/>
          </w:tcPr>
          <w:p w14:paraId="26F55D4B" w14:textId="6B611918" w:rsidR="00997C36" w:rsidRDefault="00997C3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翟光涛</w:t>
            </w:r>
          </w:p>
          <w:p w14:paraId="070C98CC" w14:textId="094E6CF4" w:rsidR="00F55748" w:rsidRPr="00997C36" w:rsidRDefault="00997C36" w:rsidP="00997C3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翟光涛</w:t>
            </w:r>
          </w:p>
        </w:tc>
      </w:tr>
      <w:tr w:rsidR="00F55748" w14:paraId="17A980C1" w14:textId="77777777">
        <w:trPr>
          <w:trHeight w:val="55"/>
        </w:trPr>
        <w:tc>
          <w:tcPr>
            <w:tcW w:w="1548" w:type="dxa"/>
          </w:tcPr>
          <w:p w14:paraId="2202E646" w14:textId="66A8E8E9" w:rsidR="00226306" w:rsidRDefault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2014-0</w:t>
            </w:r>
            <w:r>
              <w:t>5</w:t>
            </w:r>
            <w:r w:rsidRPr="00266AB2">
              <w:rPr>
                <w:rFonts w:hint="eastAsia"/>
              </w:rPr>
              <w:t>-2</w:t>
            </w:r>
            <w:r>
              <w:t>2</w:t>
            </w:r>
          </w:p>
          <w:p w14:paraId="78FC1A31" w14:textId="7A85CB0D" w:rsidR="00F55748" w:rsidRPr="00226306" w:rsidRDefault="00226306" w:rsidP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2014-0</w:t>
            </w:r>
            <w:r>
              <w:t>5</w:t>
            </w:r>
            <w:r w:rsidRPr="00266AB2">
              <w:rPr>
                <w:rFonts w:hint="eastAsia"/>
              </w:rPr>
              <w:t>-2</w:t>
            </w:r>
            <w:r>
              <w:t>2</w:t>
            </w:r>
          </w:p>
        </w:tc>
        <w:tc>
          <w:tcPr>
            <w:tcW w:w="1152" w:type="dxa"/>
          </w:tcPr>
          <w:p w14:paraId="6448DA7A" w14:textId="1B97E836" w:rsidR="00226306" w:rsidRDefault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0.1.0</w:t>
            </w:r>
          </w:p>
          <w:p w14:paraId="2DB410B2" w14:textId="6FF15587" w:rsidR="00F55748" w:rsidRPr="00226306" w:rsidRDefault="00226306" w:rsidP="0022630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0.1.0</w:t>
            </w:r>
          </w:p>
        </w:tc>
        <w:tc>
          <w:tcPr>
            <w:tcW w:w="4428" w:type="dxa"/>
          </w:tcPr>
          <w:p w14:paraId="76770F7B" w14:textId="77777777" w:rsidR="00F55748" w:rsidRDefault="00997C36">
            <w:pPr>
              <w:rPr>
                <w:rFonts w:cs="Arial"/>
              </w:rPr>
            </w:pPr>
            <w:r>
              <w:rPr>
                <w:rFonts w:cs="Arial"/>
              </w:rPr>
              <w:t>添加</w:t>
            </w:r>
            <w:r>
              <w:rPr>
                <w:rFonts w:cs="Arial" w:hint="eastAsia"/>
              </w:rPr>
              <w:t>9</w:t>
            </w:r>
            <w:r>
              <w:rPr>
                <w:rFonts w:cs="Arial" w:hint="eastAsia"/>
              </w:rPr>
              <w:t>，异常处理</w:t>
            </w:r>
          </w:p>
          <w:p w14:paraId="59F26C5C" w14:textId="3FB650B8" w:rsidR="00997C36" w:rsidRDefault="00997C36">
            <w:pPr>
              <w:rPr>
                <w:rFonts w:cs="Arial"/>
              </w:rPr>
            </w:pPr>
            <w:r>
              <w:rPr>
                <w:rFonts w:cs="Arial"/>
              </w:rPr>
              <w:t>添加</w:t>
            </w:r>
            <w:r>
              <w:rPr>
                <w:rFonts w:cs="Arial" w:hint="eastAsia"/>
              </w:rPr>
              <w:t>10</w:t>
            </w:r>
            <w:r>
              <w:rPr>
                <w:rFonts w:cs="Arial" w:hint="eastAsia"/>
              </w:rPr>
              <w:t>，缓存使用</w:t>
            </w:r>
          </w:p>
        </w:tc>
        <w:tc>
          <w:tcPr>
            <w:tcW w:w="2160" w:type="dxa"/>
          </w:tcPr>
          <w:p w14:paraId="4433F0CB" w14:textId="20B691E0" w:rsidR="00997C36" w:rsidRDefault="00997C3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翟光涛</w:t>
            </w:r>
          </w:p>
          <w:p w14:paraId="170711EC" w14:textId="05475285" w:rsidR="00F55748" w:rsidRPr="00997C36" w:rsidRDefault="00997C36" w:rsidP="00997C36">
            <w:pPr>
              <w:rPr>
                <w:rFonts w:cs="Arial"/>
              </w:rPr>
            </w:pPr>
            <w:r w:rsidRPr="00266AB2">
              <w:rPr>
                <w:rFonts w:hint="eastAsia"/>
              </w:rPr>
              <w:t>翟光涛</w:t>
            </w:r>
          </w:p>
        </w:tc>
      </w:tr>
      <w:tr w:rsidR="00F55748" w14:paraId="5D10E9EE" w14:textId="77777777">
        <w:trPr>
          <w:trHeight w:val="55"/>
        </w:trPr>
        <w:tc>
          <w:tcPr>
            <w:tcW w:w="1548" w:type="dxa"/>
          </w:tcPr>
          <w:p w14:paraId="5CBD19E5" w14:textId="79D965C4" w:rsidR="00F55748" w:rsidRDefault="00E0504C">
            <w:pPr>
              <w:rPr>
                <w:rFonts w:cs="Arial"/>
              </w:rPr>
            </w:pPr>
            <w:r>
              <w:rPr>
                <w:rFonts w:cs="Arial" w:hint="eastAsia"/>
              </w:rPr>
              <w:t>2014-</w:t>
            </w:r>
            <w:r>
              <w:rPr>
                <w:rFonts w:cs="Arial"/>
              </w:rPr>
              <w:t>05-28</w:t>
            </w:r>
          </w:p>
        </w:tc>
        <w:tc>
          <w:tcPr>
            <w:tcW w:w="1152" w:type="dxa"/>
          </w:tcPr>
          <w:p w14:paraId="5D973F5B" w14:textId="626668FA" w:rsidR="00F55748" w:rsidRDefault="00E0504C">
            <w:pPr>
              <w:rPr>
                <w:rFonts w:cs="Arial"/>
              </w:rPr>
            </w:pPr>
            <w:r>
              <w:rPr>
                <w:rFonts w:cs="Arial" w:hint="eastAsia"/>
              </w:rPr>
              <w:t>0.1.0</w:t>
            </w:r>
          </w:p>
        </w:tc>
        <w:tc>
          <w:tcPr>
            <w:tcW w:w="4428" w:type="dxa"/>
          </w:tcPr>
          <w:p w14:paraId="0E6665BF" w14:textId="3FE6D044" w:rsidR="00F55748" w:rsidRDefault="00E0504C">
            <w:pPr>
              <w:rPr>
                <w:rFonts w:cs="Arial"/>
              </w:rPr>
            </w:pPr>
            <w:r>
              <w:rPr>
                <w:rFonts w:cs="Arial" w:hint="eastAsia"/>
              </w:rPr>
              <w:t>添加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/>
              </w:rPr>
              <w:t>11</w:t>
            </w:r>
            <w:r>
              <w:rPr>
                <w:rFonts w:cs="Arial"/>
              </w:rPr>
              <w:t>，</w:t>
            </w:r>
            <w:r>
              <w:rPr>
                <w:rFonts w:cs="Arial"/>
              </w:rPr>
              <w:t>rest</w:t>
            </w:r>
            <w:r>
              <w:rPr>
                <w:rFonts w:cs="Arial"/>
              </w:rPr>
              <w:t>接口测试</w:t>
            </w:r>
          </w:p>
        </w:tc>
        <w:tc>
          <w:tcPr>
            <w:tcW w:w="2160" w:type="dxa"/>
          </w:tcPr>
          <w:p w14:paraId="095A0225" w14:textId="641F4431" w:rsidR="00F55748" w:rsidRPr="009B3937" w:rsidRDefault="00E0504C">
            <w:pPr>
              <w:rPr>
                <w:rFonts w:cs="Arial"/>
              </w:rPr>
            </w:pPr>
            <w:r>
              <w:rPr>
                <w:rFonts w:cs="Arial"/>
              </w:rPr>
              <w:t>翟光涛</w:t>
            </w:r>
          </w:p>
        </w:tc>
      </w:tr>
      <w:tr w:rsidR="00F55748" w14:paraId="35FB1F2B" w14:textId="77777777">
        <w:trPr>
          <w:trHeight w:val="55"/>
        </w:trPr>
        <w:tc>
          <w:tcPr>
            <w:tcW w:w="1548" w:type="dxa"/>
          </w:tcPr>
          <w:p w14:paraId="6CEB3AE8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</w:tcPr>
          <w:p w14:paraId="173FC241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</w:tcPr>
          <w:p w14:paraId="040C07B7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</w:tcPr>
          <w:p w14:paraId="5C90B1A0" w14:textId="77777777" w:rsidR="00F55748" w:rsidRDefault="00F55748">
            <w:pPr>
              <w:rPr>
                <w:rFonts w:cs="Arial"/>
              </w:rPr>
            </w:pPr>
          </w:p>
        </w:tc>
      </w:tr>
      <w:tr w:rsidR="00F55748" w14:paraId="06A101D0" w14:textId="77777777">
        <w:trPr>
          <w:trHeight w:val="55"/>
        </w:trPr>
        <w:tc>
          <w:tcPr>
            <w:tcW w:w="1548" w:type="dxa"/>
          </w:tcPr>
          <w:p w14:paraId="7DE77881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</w:tcPr>
          <w:p w14:paraId="3406DC6F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</w:tcPr>
          <w:p w14:paraId="064353A3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</w:tcPr>
          <w:p w14:paraId="5FEC485D" w14:textId="77777777" w:rsidR="00F55748" w:rsidRPr="009A2CFF" w:rsidRDefault="00F55748">
            <w:pPr>
              <w:rPr>
                <w:rFonts w:cs="Arial"/>
              </w:rPr>
            </w:pPr>
          </w:p>
        </w:tc>
      </w:tr>
      <w:tr w:rsidR="00F55748" w14:paraId="22D599EC" w14:textId="77777777">
        <w:trPr>
          <w:trHeight w:val="55"/>
        </w:trPr>
        <w:tc>
          <w:tcPr>
            <w:tcW w:w="1548" w:type="dxa"/>
          </w:tcPr>
          <w:p w14:paraId="69CF3CDC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</w:tcPr>
          <w:p w14:paraId="4E5EBBE2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</w:tcPr>
          <w:p w14:paraId="235A9F86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</w:tcPr>
          <w:p w14:paraId="66A6AA06" w14:textId="77777777" w:rsidR="00F55748" w:rsidRDefault="00F55748">
            <w:pPr>
              <w:rPr>
                <w:rFonts w:cs="Arial"/>
              </w:rPr>
            </w:pPr>
          </w:p>
        </w:tc>
      </w:tr>
      <w:tr w:rsidR="00F55748" w14:paraId="44545ECA" w14:textId="77777777">
        <w:trPr>
          <w:trHeight w:val="55"/>
        </w:trPr>
        <w:tc>
          <w:tcPr>
            <w:tcW w:w="1548" w:type="dxa"/>
          </w:tcPr>
          <w:p w14:paraId="777EC23B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</w:tcPr>
          <w:p w14:paraId="54EE46EC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</w:tcPr>
          <w:p w14:paraId="54239E61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</w:tcPr>
          <w:p w14:paraId="757FD67D" w14:textId="77777777" w:rsidR="00F55748" w:rsidRDefault="00F55748">
            <w:pPr>
              <w:rPr>
                <w:rFonts w:cs="Arial"/>
              </w:rPr>
            </w:pPr>
          </w:p>
        </w:tc>
      </w:tr>
      <w:tr w:rsidR="00F55748" w14:paraId="7637FE15" w14:textId="77777777">
        <w:trPr>
          <w:trHeight w:val="55"/>
        </w:trPr>
        <w:tc>
          <w:tcPr>
            <w:tcW w:w="1548" w:type="dxa"/>
          </w:tcPr>
          <w:p w14:paraId="73C53C14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</w:tcPr>
          <w:p w14:paraId="709EBD27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</w:tcPr>
          <w:p w14:paraId="14CB84F8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</w:tcPr>
          <w:p w14:paraId="5EB8E50D" w14:textId="77777777" w:rsidR="00F55748" w:rsidRDefault="00F55748">
            <w:pPr>
              <w:rPr>
                <w:rFonts w:cs="Arial"/>
              </w:rPr>
            </w:pPr>
          </w:p>
        </w:tc>
      </w:tr>
      <w:tr w:rsidR="00F55748" w14:paraId="535FA640" w14:textId="77777777">
        <w:trPr>
          <w:trHeight w:val="55"/>
        </w:trPr>
        <w:tc>
          <w:tcPr>
            <w:tcW w:w="1548" w:type="dxa"/>
            <w:tcBorders>
              <w:bottom w:val="single" w:sz="4" w:space="0" w:color="auto"/>
            </w:tcBorders>
          </w:tcPr>
          <w:p w14:paraId="5D1B6E14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005AD840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4428" w:type="dxa"/>
            <w:tcBorders>
              <w:bottom w:val="single" w:sz="4" w:space="0" w:color="auto"/>
            </w:tcBorders>
          </w:tcPr>
          <w:p w14:paraId="3826C0B4" w14:textId="77777777" w:rsidR="00F55748" w:rsidRDefault="00F55748">
            <w:pPr>
              <w:rPr>
                <w:rFonts w:cs="Arial"/>
              </w:rPr>
            </w:pPr>
          </w:p>
        </w:tc>
        <w:tc>
          <w:tcPr>
            <w:tcW w:w="2160" w:type="dxa"/>
            <w:tcBorders>
              <w:bottom w:val="single" w:sz="4" w:space="0" w:color="auto"/>
            </w:tcBorders>
          </w:tcPr>
          <w:p w14:paraId="41BB8EBC" w14:textId="77777777" w:rsidR="00F55748" w:rsidRDefault="00F55748">
            <w:pPr>
              <w:rPr>
                <w:rFonts w:cs="Arial"/>
              </w:rPr>
            </w:pPr>
          </w:p>
        </w:tc>
      </w:tr>
    </w:tbl>
    <w:p w14:paraId="1779CAEE" w14:textId="77777777" w:rsidR="00DC60DA" w:rsidRDefault="00DC60DA"/>
    <w:p w14:paraId="366AD298" w14:textId="77777777" w:rsidR="00DC60DA" w:rsidRDefault="00DC60DA">
      <w:pPr>
        <w:framePr w:w="8715" w:wrap="auto" w:hAnchor="text" w:x="1980"/>
        <w:sectPr w:rsidR="00DC60DA">
          <w:footerReference w:type="even" r:id="rId8"/>
          <w:footerReference w:type="default" r:id="rId9"/>
          <w:pgSz w:w="11907" w:h="16840" w:code="9"/>
          <w:pgMar w:top="1258" w:right="1440" w:bottom="1258" w:left="1440" w:header="720" w:footer="720" w:gutter="0"/>
          <w:pgNumType w:fmt="upperRoman"/>
          <w:cols w:space="720"/>
        </w:sectPr>
      </w:pPr>
    </w:p>
    <w:p w14:paraId="3B1DEBA8" w14:textId="77777777" w:rsidR="00DC60DA" w:rsidRDefault="00DC60DA"/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9180"/>
      </w:tblGrid>
      <w:tr w:rsidR="00DC60DA" w14:paraId="74407DC6" w14:textId="77777777">
        <w:trPr>
          <w:trHeight w:val="540"/>
        </w:trPr>
        <w:tc>
          <w:tcPr>
            <w:tcW w:w="9180" w:type="dxa"/>
            <w:shd w:val="clear" w:color="auto" w:fill="CCCCCC"/>
          </w:tcPr>
          <w:p w14:paraId="05E66F17" w14:textId="77777777" w:rsidR="00DC60DA" w:rsidRDefault="00DC60DA">
            <w:pPr>
              <w:rPr>
                <w:b/>
              </w:rPr>
            </w:pPr>
            <w:r>
              <w:rPr>
                <w:rFonts w:hint="eastAsia"/>
                <w:b/>
                <w:sz w:val="44"/>
                <w:szCs w:val="44"/>
              </w:rPr>
              <w:t>目录</w:t>
            </w:r>
          </w:p>
        </w:tc>
      </w:tr>
    </w:tbl>
    <w:p w14:paraId="69260C83" w14:textId="77777777" w:rsidR="00DC60DA" w:rsidRDefault="00DC60DA"/>
    <w:p w14:paraId="2E83096F" w14:textId="77777777" w:rsidR="00C038F0" w:rsidRDefault="006D382A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</w:instrText>
      </w:r>
      <w:r>
        <w:rPr>
          <w:b w:val="0"/>
          <w:bCs w:val="0"/>
          <w:caps w:val="0"/>
        </w:rPr>
        <w:fldChar w:fldCharType="separate"/>
      </w:r>
      <w:hyperlink w:anchor="_Toc388540481" w:history="1">
        <w:r w:rsidR="00C038F0" w:rsidRPr="00153EF6">
          <w:rPr>
            <w:rStyle w:val="ae"/>
            <w:noProof/>
          </w:rPr>
          <w:t>1.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概述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_Toc388540481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</w:t>
        </w:r>
        <w:r w:rsidR="00C038F0">
          <w:rPr>
            <w:noProof/>
            <w:webHidden/>
          </w:rPr>
          <w:fldChar w:fldCharType="end"/>
        </w:r>
      </w:hyperlink>
    </w:p>
    <w:p w14:paraId="740DAFC7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482" w:history="1">
        <w:r w:rsidR="00C038F0" w:rsidRPr="00153EF6">
          <w:rPr>
            <w:rStyle w:val="ae"/>
            <w:noProof/>
          </w:rPr>
          <w:t>2.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框架定制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_Toc388540482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</w:t>
        </w:r>
        <w:r w:rsidR="00C038F0">
          <w:rPr>
            <w:noProof/>
            <w:webHidden/>
          </w:rPr>
          <w:fldChar w:fldCharType="end"/>
        </w:r>
      </w:hyperlink>
    </w:p>
    <w:p w14:paraId="4C1D57EF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483" w:history="1">
        <w:r w:rsidR="00C038F0" w:rsidRPr="00153EF6">
          <w:rPr>
            <w:rStyle w:val="ae"/>
            <w:noProof/>
          </w:rPr>
          <w:t>3.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开发环境搭建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_Toc388540483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</w:t>
        </w:r>
        <w:r w:rsidR="00C038F0">
          <w:rPr>
            <w:noProof/>
            <w:webHidden/>
          </w:rPr>
          <w:fldChar w:fldCharType="end"/>
        </w:r>
      </w:hyperlink>
    </w:p>
    <w:p w14:paraId="1CC3425E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84" w:history="1">
        <w:r w:rsidR="00C038F0" w:rsidRPr="00153EF6">
          <w:rPr>
            <w:rStyle w:val="ae"/>
            <w:noProof/>
          </w:rPr>
          <w:t>3.1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工具准备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_Toc388540484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</w:t>
        </w:r>
        <w:r w:rsidR="00C038F0">
          <w:rPr>
            <w:noProof/>
            <w:webHidden/>
          </w:rPr>
          <w:fldChar w:fldCharType="end"/>
        </w:r>
      </w:hyperlink>
    </w:p>
    <w:p w14:paraId="09D5E220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85" w:history="1">
        <w:r w:rsidR="00C038F0" w:rsidRPr="00153EF6">
          <w:rPr>
            <w:rStyle w:val="ae"/>
            <w:noProof/>
          </w:rPr>
          <w:t>3.2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代码拉取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_Toc388540485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3</w:t>
        </w:r>
        <w:r w:rsidR="00C038F0">
          <w:rPr>
            <w:noProof/>
            <w:webHidden/>
          </w:rPr>
          <w:fldChar w:fldCharType="end"/>
        </w:r>
      </w:hyperlink>
    </w:p>
    <w:p w14:paraId="6D508E29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86" w:history="1">
        <w:r w:rsidR="00C038F0" w:rsidRPr="00153EF6">
          <w:rPr>
            <w:rStyle w:val="ae"/>
            <w:noProof/>
          </w:rPr>
          <w:t>3.3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运行项目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_Toc388540486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11</w:t>
        </w:r>
        <w:r w:rsidR="00C038F0">
          <w:rPr>
            <w:noProof/>
            <w:webHidden/>
          </w:rPr>
          <w:fldChar w:fldCharType="end"/>
        </w:r>
      </w:hyperlink>
    </w:p>
    <w:p w14:paraId="466A9F00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487" w:history="1">
        <w:r w:rsidR="00C038F0" w:rsidRPr="00153EF6">
          <w:rPr>
            <w:rStyle w:val="ae"/>
            <w:noProof/>
          </w:rPr>
          <w:t>4.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代码提交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_Toc388540487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13</w:t>
        </w:r>
        <w:r w:rsidR="00C038F0">
          <w:rPr>
            <w:noProof/>
            <w:webHidden/>
          </w:rPr>
          <w:fldChar w:fldCharType="end"/>
        </w:r>
      </w:hyperlink>
    </w:p>
    <w:p w14:paraId="03629041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88" w:history="1">
        <w:r w:rsidR="00C038F0" w:rsidRPr="00153EF6">
          <w:rPr>
            <w:rStyle w:val="ae"/>
            <w:i/>
            <w:noProof/>
          </w:rPr>
          <w:t>4.1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修改代码，</w:t>
        </w:r>
        <w:r w:rsidR="00C038F0" w:rsidRPr="00153EF6">
          <w:rPr>
            <w:rStyle w:val="ae"/>
            <w:noProof/>
          </w:rPr>
          <w:t>Add to index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_Toc388540488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13</w:t>
        </w:r>
        <w:r w:rsidR="00C038F0">
          <w:rPr>
            <w:noProof/>
            <w:webHidden/>
          </w:rPr>
          <w:fldChar w:fldCharType="end"/>
        </w:r>
      </w:hyperlink>
    </w:p>
    <w:p w14:paraId="7744CB80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89" w:history="1">
        <w:r w:rsidR="00C038F0" w:rsidRPr="00153EF6">
          <w:rPr>
            <w:rStyle w:val="ae"/>
            <w:i/>
            <w:noProof/>
          </w:rPr>
          <w:t>4.2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提交到本地库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_Toc388540489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14</w:t>
        </w:r>
        <w:r w:rsidR="00C038F0">
          <w:rPr>
            <w:noProof/>
            <w:webHidden/>
          </w:rPr>
          <w:fldChar w:fldCharType="end"/>
        </w:r>
      </w:hyperlink>
    </w:p>
    <w:p w14:paraId="253FEF0E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0" w:history="1">
        <w:r w:rsidR="00C038F0" w:rsidRPr="00153EF6">
          <w:rPr>
            <w:rStyle w:val="ae"/>
            <w:i/>
            <w:noProof/>
          </w:rPr>
          <w:t>4.3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提交到</w:t>
        </w:r>
        <w:r w:rsidR="00C038F0" w:rsidRPr="00153EF6">
          <w:rPr>
            <w:rStyle w:val="ae"/>
            <w:noProof/>
          </w:rPr>
          <w:t>gerit</w:t>
        </w:r>
        <w:r w:rsidR="00C038F0" w:rsidRPr="00153EF6">
          <w:rPr>
            <w:rStyle w:val="ae"/>
            <w:rFonts w:hint="eastAsia"/>
            <w:noProof/>
          </w:rPr>
          <w:t>审核代码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_Toc388540490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15</w:t>
        </w:r>
        <w:r w:rsidR="00C038F0">
          <w:rPr>
            <w:noProof/>
            <w:webHidden/>
          </w:rPr>
          <w:fldChar w:fldCharType="end"/>
        </w:r>
      </w:hyperlink>
    </w:p>
    <w:p w14:paraId="20C2A1D0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1" w:history="1">
        <w:r w:rsidR="00C038F0" w:rsidRPr="00153EF6">
          <w:rPr>
            <w:rStyle w:val="ae"/>
            <w:i/>
            <w:noProof/>
          </w:rPr>
          <w:t>4.4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审核代码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_Toc388540491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15</w:t>
        </w:r>
        <w:r w:rsidR="00C038F0">
          <w:rPr>
            <w:noProof/>
            <w:webHidden/>
          </w:rPr>
          <w:fldChar w:fldCharType="end"/>
        </w:r>
      </w:hyperlink>
    </w:p>
    <w:p w14:paraId="65C6651A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2" w:history="1">
        <w:r w:rsidR="00C038F0" w:rsidRPr="00153EF6">
          <w:rPr>
            <w:rStyle w:val="ae"/>
            <w:i/>
            <w:noProof/>
          </w:rPr>
          <w:t>4.5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同步</w:t>
        </w:r>
        <w:r w:rsidR="00C038F0" w:rsidRPr="00153EF6">
          <w:rPr>
            <w:rStyle w:val="ae"/>
            <w:noProof/>
          </w:rPr>
          <w:t>-</w:t>
        </w:r>
        <w:r w:rsidR="00C038F0" w:rsidRPr="00153EF6">
          <w:rPr>
            <w:rStyle w:val="ae"/>
            <w:rFonts w:hint="eastAsia"/>
            <w:noProof/>
          </w:rPr>
          <w:t>更新代码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_Toc388540492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18</w:t>
        </w:r>
        <w:r w:rsidR="00C038F0">
          <w:rPr>
            <w:noProof/>
            <w:webHidden/>
          </w:rPr>
          <w:fldChar w:fldCharType="end"/>
        </w:r>
      </w:hyperlink>
    </w:p>
    <w:p w14:paraId="07218DA9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3" w:history="1">
        <w:r w:rsidR="00C038F0" w:rsidRPr="00153EF6">
          <w:rPr>
            <w:rStyle w:val="ae"/>
            <w:i/>
            <w:noProof/>
          </w:rPr>
          <w:t>4.6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提交代码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_Toc388540493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19</w:t>
        </w:r>
        <w:r w:rsidR="00C038F0">
          <w:rPr>
            <w:noProof/>
            <w:webHidden/>
          </w:rPr>
          <w:fldChar w:fldCharType="end"/>
        </w:r>
      </w:hyperlink>
    </w:p>
    <w:p w14:paraId="2D443F7F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494" w:history="1">
        <w:r w:rsidR="00C038F0" w:rsidRPr="00153EF6">
          <w:rPr>
            <w:rStyle w:val="ae"/>
            <w:noProof/>
          </w:rPr>
          <w:t>5.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项目结构说明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_Toc388540494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20</w:t>
        </w:r>
        <w:r w:rsidR="00C038F0">
          <w:rPr>
            <w:noProof/>
            <w:webHidden/>
          </w:rPr>
          <w:fldChar w:fldCharType="end"/>
        </w:r>
      </w:hyperlink>
    </w:p>
    <w:p w14:paraId="2E44C055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5" w:history="1">
        <w:r w:rsidR="00C038F0" w:rsidRPr="00153EF6">
          <w:rPr>
            <w:rStyle w:val="ae"/>
            <w:noProof/>
          </w:rPr>
          <w:t>5.1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项目构建思路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_Toc388540495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20</w:t>
        </w:r>
        <w:r w:rsidR="00C038F0">
          <w:rPr>
            <w:noProof/>
            <w:webHidden/>
          </w:rPr>
          <w:fldChar w:fldCharType="end"/>
        </w:r>
      </w:hyperlink>
    </w:p>
    <w:p w14:paraId="1E934483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6" w:history="1">
        <w:r w:rsidR="00C038F0" w:rsidRPr="00153EF6">
          <w:rPr>
            <w:rStyle w:val="ae"/>
            <w:noProof/>
          </w:rPr>
          <w:t>5.2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项目目录说明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_Toc388540496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20</w:t>
        </w:r>
        <w:r w:rsidR="00C038F0">
          <w:rPr>
            <w:noProof/>
            <w:webHidden/>
          </w:rPr>
          <w:fldChar w:fldCharType="end"/>
        </w:r>
      </w:hyperlink>
    </w:p>
    <w:p w14:paraId="12B821F2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7" w:history="1">
        <w:r w:rsidR="00C038F0" w:rsidRPr="00153EF6">
          <w:rPr>
            <w:rStyle w:val="ae"/>
            <w:noProof/>
          </w:rPr>
          <w:t>5.3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模块项目包目录结构说明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_Toc388540497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20</w:t>
        </w:r>
        <w:r w:rsidR="00C038F0">
          <w:rPr>
            <w:noProof/>
            <w:webHidden/>
          </w:rPr>
          <w:fldChar w:fldCharType="end"/>
        </w:r>
      </w:hyperlink>
    </w:p>
    <w:p w14:paraId="3CFAF7E9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498" w:history="1">
        <w:r w:rsidR="00C038F0" w:rsidRPr="00153EF6">
          <w:rPr>
            <w:rStyle w:val="ae"/>
            <w:noProof/>
          </w:rPr>
          <w:t>5.4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项目文件命名规则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_Toc388540498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21</w:t>
        </w:r>
        <w:r w:rsidR="00C038F0">
          <w:rPr>
            <w:noProof/>
            <w:webHidden/>
          </w:rPr>
          <w:fldChar w:fldCharType="end"/>
        </w:r>
      </w:hyperlink>
    </w:p>
    <w:p w14:paraId="03058BED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499" w:history="1">
        <w:r w:rsidR="00C038F0" w:rsidRPr="00153EF6">
          <w:rPr>
            <w:rStyle w:val="ae"/>
            <w:noProof/>
          </w:rPr>
          <w:t>6.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项目权限使用说明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_Toc388540499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22</w:t>
        </w:r>
        <w:r w:rsidR="00C038F0">
          <w:rPr>
            <w:noProof/>
            <w:webHidden/>
          </w:rPr>
          <w:fldChar w:fldCharType="end"/>
        </w:r>
      </w:hyperlink>
    </w:p>
    <w:p w14:paraId="06D5B441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500" w:history="1">
        <w:r w:rsidR="00C038F0" w:rsidRPr="00153EF6">
          <w:rPr>
            <w:rStyle w:val="ae"/>
            <w:noProof/>
          </w:rPr>
          <w:t>6.1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思路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_Toc388540500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22</w:t>
        </w:r>
        <w:r w:rsidR="00C038F0">
          <w:rPr>
            <w:noProof/>
            <w:webHidden/>
          </w:rPr>
          <w:fldChar w:fldCharType="end"/>
        </w:r>
      </w:hyperlink>
    </w:p>
    <w:p w14:paraId="4F70DB16" w14:textId="77777777" w:rsidR="00C038F0" w:rsidRDefault="00D11C62">
      <w:pPr>
        <w:pStyle w:val="20"/>
        <w:tabs>
          <w:tab w:val="left" w:pos="80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388540501" w:history="1">
        <w:r w:rsidR="00C038F0" w:rsidRPr="00153EF6">
          <w:rPr>
            <w:rStyle w:val="ae"/>
            <w:noProof/>
          </w:rPr>
          <w:t>6.2</w:t>
        </w:r>
        <w:r w:rsidR="00C038F0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代码使用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_Toc388540501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22</w:t>
        </w:r>
        <w:r w:rsidR="00C038F0">
          <w:rPr>
            <w:noProof/>
            <w:webHidden/>
          </w:rPr>
          <w:fldChar w:fldCharType="end"/>
        </w:r>
      </w:hyperlink>
    </w:p>
    <w:p w14:paraId="3791B1AD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502" w:history="1">
        <w:r w:rsidR="00C038F0" w:rsidRPr="00153EF6">
          <w:rPr>
            <w:rStyle w:val="ae"/>
            <w:noProof/>
          </w:rPr>
          <w:t>7.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单元测试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_Toc388540502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23</w:t>
        </w:r>
        <w:r w:rsidR="00C038F0">
          <w:rPr>
            <w:noProof/>
            <w:webHidden/>
          </w:rPr>
          <w:fldChar w:fldCharType="end"/>
        </w:r>
      </w:hyperlink>
    </w:p>
    <w:p w14:paraId="6B5A0A78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503" w:history="1">
        <w:r w:rsidR="00C038F0" w:rsidRPr="00153EF6">
          <w:rPr>
            <w:rStyle w:val="ae"/>
            <w:noProof/>
          </w:rPr>
          <w:t>8.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系统日志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_Toc388540503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26</w:t>
        </w:r>
        <w:r w:rsidR="00C038F0">
          <w:rPr>
            <w:noProof/>
            <w:webHidden/>
          </w:rPr>
          <w:fldChar w:fldCharType="end"/>
        </w:r>
      </w:hyperlink>
    </w:p>
    <w:p w14:paraId="78508883" w14:textId="77777777" w:rsidR="00C038F0" w:rsidRDefault="00D11C62">
      <w:pPr>
        <w:pStyle w:val="10"/>
        <w:tabs>
          <w:tab w:val="left" w:pos="4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504" w:history="1">
        <w:r w:rsidR="00C038F0" w:rsidRPr="00153EF6">
          <w:rPr>
            <w:rStyle w:val="ae"/>
            <w:noProof/>
          </w:rPr>
          <w:t>9.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异常处理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_Toc388540504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27</w:t>
        </w:r>
        <w:r w:rsidR="00C038F0">
          <w:rPr>
            <w:noProof/>
            <w:webHidden/>
          </w:rPr>
          <w:fldChar w:fldCharType="end"/>
        </w:r>
      </w:hyperlink>
    </w:p>
    <w:p w14:paraId="44921196" w14:textId="77777777" w:rsidR="00C038F0" w:rsidRDefault="00D11C62">
      <w:pPr>
        <w:pStyle w:val="10"/>
        <w:tabs>
          <w:tab w:val="left" w:pos="6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505" w:history="1">
        <w:r w:rsidR="00C038F0" w:rsidRPr="00153EF6">
          <w:rPr>
            <w:rStyle w:val="ae"/>
            <w:noProof/>
          </w:rPr>
          <w:t>10.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缓存使用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_Toc388540505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27</w:t>
        </w:r>
        <w:r w:rsidR="00C038F0">
          <w:rPr>
            <w:noProof/>
            <w:webHidden/>
          </w:rPr>
          <w:fldChar w:fldCharType="end"/>
        </w:r>
      </w:hyperlink>
    </w:p>
    <w:p w14:paraId="32B9750B" w14:textId="77777777" w:rsidR="00C038F0" w:rsidRDefault="00D11C62">
      <w:pPr>
        <w:pStyle w:val="10"/>
        <w:tabs>
          <w:tab w:val="left" w:pos="60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388540506" w:history="1">
        <w:r w:rsidR="00C038F0" w:rsidRPr="00153EF6">
          <w:rPr>
            <w:rStyle w:val="ae"/>
            <w:noProof/>
          </w:rPr>
          <w:t>11.</w:t>
        </w:r>
        <w:r w:rsidR="00C038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C038F0" w:rsidRPr="00153EF6">
          <w:rPr>
            <w:rStyle w:val="ae"/>
            <w:rFonts w:hint="eastAsia"/>
            <w:noProof/>
          </w:rPr>
          <w:t>常见问题</w:t>
        </w:r>
        <w:r w:rsidR="00C038F0">
          <w:rPr>
            <w:noProof/>
            <w:webHidden/>
          </w:rPr>
          <w:tab/>
        </w:r>
        <w:r w:rsidR="00C038F0">
          <w:rPr>
            <w:noProof/>
            <w:webHidden/>
          </w:rPr>
          <w:fldChar w:fldCharType="begin"/>
        </w:r>
        <w:r w:rsidR="00C038F0">
          <w:rPr>
            <w:noProof/>
            <w:webHidden/>
          </w:rPr>
          <w:instrText xml:space="preserve"> PAGEREF _Toc388540506 \h </w:instrText>
        </w:r>
        <w:r w:rsidR="00C038F0">
          <w:rPr>
            <w:noProof/>
            <w:webHidden/>
          </w:rPr>
        </w:r>
        <w:r w:rsidR="00C038F0">
          <w:rPr>
            <w:noProof/>
            <w:webHidden/>
          </w:rPr>
          <w:fldChar w:fldCharType="separate"/>
        </w:r>
        <w:r w:rsidR="00C038F0">
          <w:rPr>
            <w:noProof/>
            <w:webHidden/>
          </w:rPr>
          <w:t>29</w:t>
        </w:r>
        <w:r w:rsidR="00C038F0">
          <w:rPr>
            <w:noProof/>
            <w:webHidden/>
          </w:rPr>
          <w:fldChar w:fldCharType="end"/>
        </w:r>
      </w:hyperlink>
    </w:p>
    <w:p w14:paraId="3C269958" w14:textId="77777777" w:rsidR="00DC60DA" w:rsidRDefault="006D382A">
      <w:r>
        <w:rPr>
          <w:rFonts w:ascii="Times New Roman"/>
          <w:b/>
          <w:bCs/>
          <w:caps/>
          <w:szCs w:val="24"/>
        </w:rPr>
        <w:fldChar w:fldCharType="end"/>
      </w:r>
    </w:p>
    <w:p w14:paraId="2FD5AB66" w14:textId="77777777" w:rsidR="00DC60DA" w:rsidRDefault="00DC60DA">
      <w:pPr>
        <w:sectPr w:rsidR="00DC60DA">
          <w:footerReference w:type="default" r:id="rId10"/>
          <w:pgSz w:w="11907" w:h="16840" w:code="9"/>
          <w:pgMar w:top="1440" w:right="1440" w:bottom="1258" w:left="1440" w:header="720" w:footer="720" w:gutter="0"/>
          <w:pgNumType w:fmt="upperRoman" w:start="1"/>
          <w:cols w:space="720"/>
        </w:sectPr>
      </w:pPr>
    </w:p>
    <w:bookmarkStart w:id="0" w:name="UseBySODA"/>
    <w:bookmarkEnd w:id="0"/>
    <w:p w14:paraId="331D2725" w14:textId="77777777" w:rsidR="00C7031E" w:rsidRDefault="00C7031E" w:rsidP="00C7031E">
      <w:pPr>
        <w:pStyle w:val="a5"/>
        <w:rPr>
          <w:szCs w:val="48"/>
        </w:rPr>
      </w:pPr>
      <w:r>
        <w:rPr>
          <w:szCs w:val="48"/>
        </w:rPr>
        <w:lastRenderedPageBreak/>
        <w:fldChar w:fldCharType="begin"/>
      </w:r>
      <w:r>
        <w:rPr>
          <w:szCs w:val="48"/>
        </w:rPr>
        <w:instrText xml:space="preserve"> TITLE  \* MERGEFORMAT </w:instrText>
      </w:r>
      <w:r>
        <w:rPr>
          <w:szCs w:val="48"/>
        </w:rPr>
        <w:fldChar w:fldCharType="separate"/>
      </w:r>
      <w:r>
        <w:rPr>
          <w:rFonts w:hint="eastAsia"/>
          <w:szCs w:val="48"/>
        </w:rPr>
        <w:t>系统</w:t>
      </w:r>
      <w:r w:rsidR="00167D2A">
        <w:rPr>
          <w:rFonts w:hint="eastAsia"/>
          <w:szCs w:val="48"/>
        </w:rPr>
        <w:t>使用</w:t>
      </w:r>
      <w:r>
        <w:rPr>
          <w:szCs w:val="48"/>
        </w:rPr>
        <w:fldChar w:fldCharType="end"/>
      </w:r>
    </w:p>
    <w:p w14:paraId="00738E09" w14:textId="77777777" w:rsidR="000B1318" w:rsidRDefault="000B1318" w:rsidP="00186FDA">
      <w:pPr>
        <w:pStyle w:val="1"/>
      </w:pPr>
      <w:bookmarkStart w:id="1" w:name="_Toc388540481"/>
      <w:r>
        <w:rPr>
          <w:rFonts w:hint="eastAsia"/>
        </w:rPr>
        <w:t>概述</w:t>
      </w:r>
      <w:bookmarkEnd w:id="1"/>
    </w:p>
    <w:p w14:paraId="6C1CAFB5" w14:textId="77777777" w:rsidR="004127C8" w:rsidRDefault="004127C8" w:rsidP="004127C8">
      <w:pPr>
        <w:ind w:firstLineChars="400" w:firstLine="800"/>
      </w:pPr>
      <w:r>
        <w:t>本文档介绍</w:t>
      </w:r>
      <w:r w:rsidR="00A371F2">
        <w:t>如何使用</w:t>
      </w:r>
      <w:r w:rsidR="00167D2A">
        <w:t>框架，进行</w:t>
      </w:r>
      <w:r>
        <w:t>开发。</w:t>
      </w:r>
    </w:p>
    <w:p w14:paraId="238D94B0" w14:textId="77777777" w:rsidR="002E1BB9" w:rsidRDefault="002E1BB9" w:rsidP="004127C8">
      <w:pPr>
        <w:ind w:firstLineChars="400" w:firstLine="800"/>
      </w:pPr>
    </w:p>
    <w:p w14:paraId="098DF28A" w14:textId="77777777" w:rsidR="00E04E23" w:rsidRDefault="00A371F2" w:rsidP="00E04E23">
      <w:pPr>
        <w:pStyle w:val="1"/>
      </w:pPr>
      <w:bookmarkStart w:id="2" w:name="_Toc388540482"/>
      <w:r>
        <w:t>框架定制</w:t>
      </w:r>
      <w:bookmarkEnd w:id="2"/>
    </w:p>
    <w:p w14:paraId="259E605E" w14:textId="77777777" w:rsidR="005F2444" w:rsidRDefault="005F2444" w:rsidP="008A6E51">
      <w:pPr>
        <w:pStyle w:val="a0"/>
      </w:pPr>
      <w:r>
        <w:t>公司项目框架统一维护管理，</w:t>
      </w:r>
      <w:r w:rsidR="00B0469E">
        <w:t>各子公司项目开发时，先进行框架申请，获取仓库</w:t>
      </w:r>
      <w:r w:rsidR="00FE309E">
        <w:t>地址</w:t>
      </w:r>
      <w:r w:rsidR="00B0469E">
        <w:t>或代码包。</w:t>
      </w:r>
    </w:p>
    <w:p w14:paraId="47E3AD85" w14:textId="77777777" w:rsidR="00B82CF1" w:rsidRDefault="00B82CF1" w:rsidP="008A6E51">
      <w:pPr>
        <w:pStyle w:val="a0"/>
      </w:pPr>
      <w:r>
        <w:t>框架申请</w:t>
      </w:r>
      <w:r>
        <w:sym w:font="Wingdings" w:char="F0E0"/>
      </w:r>
      <w:r>
        <w:t>审核</w:t>
      </w:r>
      <w:r>
        <w:sym w:font="Wingdings" w:char="F0E0"/>
      </w:r>
      <w:r>
        <w:t>按需搭建框架</w:t>
      </w:r>
      <w:r>
        <w:sym w:font="Wingdings" w:char="F0E0"/>
      </w:r>
      <w:r>
        <w:t>拉取代码</w:t>
      </w:r>
      <w:r>
        <w:sym w:font="Wingdings" w:char="F0E0"/>
      </w:r>
      <w:r>
        <w:t>参考文档进行项目开发</w:t>
      </w:r>
    </w:p>
    <w:p w14:paraId="0484AA13" w14:textId="77777777" w:rsidR="004432F8" w:rsidRPr="00B82CF1" w:rsidRDefault="004432F8" w:rsidP="008A6E51">
      <w:pPr>
        <w:pStyle w:val="a0"/>
      </w:pPr>
    </w:p>
    <w:p w14:paraId="707D5DD0" w14:textId="38DE597E" w:rsidR="00557D0D" w:rsidRDefault="00557D0D" w:rsidP="00810E6A">
      <w:pPr>
        <w:pStyle w:val="1"/>
      </w:pPr>
      <w:bookmarkStart w:id="3" w:name="_Toc388540483"/>
      <w:r>
        <w:t>开发环境搭建</w:t>
      </w:r>
      <w:bookmarkEnd w:id="3"/>
    </w:p>
    <w:p w14:paraId="1484D646" w14:textId="77777777" w:rsidR="00557D0D" w:rsidRDefault="00810E6A" w:rsidP="000866CE">
      <w:pPr>
        <w:pStyle w:val="2"/>
      </w:pPr>
      <w:bookmarkStart w:id="4" w:name="_Toc388540484"/>
      <w:r>
        <w:rPr>
          <w:rFonts w:hint="eastAsia"/>
        </w:rPr>
        <w:t>工具准备</w:t>
      </w:r>
      <w:bookmarkEnd w:id="4"/>
    </w:p>
    <w:p w14:paraId="471CE983" w14:textId="77777777" w:rsidR="00DE7FE5" w:rsidRPr="009F59F7" w:rsidRDefault="00DE7FE5" w:rsidP="009F59F7">
      <w:pPr>
        <w:pStyle w:val="3"/>
        <w:rPr>
          <w:i w:val="0"/>
        </w:rPr>
      </w:pPr>
      <w:r w:rsidRPr="009F59F7">
        <w:rPr>
          <w:i w:val="0"/>
        </w:rPr>
        <w:t>安装</w:t>
      </w:r>
      <w:r w:rsidRPr="009F59F7">
        <w:rPr>
          <w:i w:val="0"/>
        </w:rPr>
        <w:t>jdk</w:t>
      </w:r>
    </w:p>
    <w:p w14:paraId="3B371544" w14:textId="77777777" w:rsidR="00DE7FE5" w:rsidRDefault="00DE7FE5" w:rsidP="00DE7FE5">
      <w:pPr>
        <w:ind w:firstLine="420"/>
      </w:pPr>
      <w:r>
        <w:rPr>
          <w:rFonts w:hint="eastAsia"/>
        </w:rPr>
        <w:t>版本号：</w:t>
      </w:r>
      <w:r>
        <w:rPr>
          <w:rFonts w:hint="eastAsia"/>
        </w:rPr>
        <w:t>1.7.0.40</w:t>
      </w:r>
    </w:p>
    <w:p w14:paraId="4B37A0E7" w14:textId="77777777" w:rsidR="00DE7FE5" w:rsidRDefault="00DE7FE5" w:rsidP="00DE7FE5">
      <w:pPr>
        <w:pStyle w:val="af1"/>
        <w:ind w:left="420" w:firstLineChars="0" w:firstLine="0"/>
      </w:pPr>
      <w:r>
        <w:rPr>
          <w:rFonts w:hint="eastAsia"/>
        </w:rPr>
        <w:t>官网下载地址：</w:t>
      </w:r>
      <w:hyperlink r:id="rId11" w:history="1">
        <w:r w:rsidRPr="00253981">
          <w:rPr>
            <w:rStyle w:val="ae"/>
            <w:rFonts w:hint="eastAsia"/>
          </w:rPr>
          <w:t>http://www.oracle.com/technetwork/java/javase/downloads/index.html</w:t>
        </w:r>
      </w:hyperlink>
    </w:p>
    <w:p w14:paraId="0EE2020E" w14:textId="6676EC7C" w:rsidR="003B1FA2" w:rsidRDefault="003B1FA2" w:rsidP="00DE7FE5">
      <w:pPr>
        <w:pStyle w:val="af1"/>
        <w:ind w:left="420" w:firstLineChars="0" w:firstLine="0"/>
      </w:pPr>
      <w:r>
        <w:t>配置库地址：</w:t>
      </w:r>
      <w:r>
        <w:rPr>
          <w:rFonts w:hint="eastAsia"/>
        </w:rPr>
        <w:t>(</w:t>
      </w:r>
      <w:r>
        <w:t>建设中</w:t>
      </w:r>
      <w:r>
        <w:t>…</w:t>
      </w:r>
      <w:r>
        <w:rPr>
          <w:rFonts w:hint="eastAsia"/>
        </w:rPr>
        <w:t>)</w:t>
      </w:r>
    </w:p>
    <w:p w14:paraId="30249789" w14:textId="27277560" w:rsidR="00DE7FE5" w:rsidRDefault="00DE7FE5" w:rsidP="00DE7FE5">
      <w:pPr>
        <w:pStyle w:val="af1"/>
        <w:ind w:left="420" w:firstLineChars="0" w:firstLine="0"/>
      </w:pPr>
    </w:p>
    <w:p w14:paraId="06D61F8A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rFonts w:hint="eastAsia"/>
          <w:i w:val="0"/>
        </w:rPr>
        <w:t>安装开发工具</w:t>
      </w:r>
      <w:r w:rsidRPr="0003740E">
        <w:rPr>
          <w:rFonts w:hint="eastAsia"/>
          <w:i w:val="0"/>
        </w:rPr>
        <w:t>eclipse</w:t>
      </w:r>
    </w:p>
    <w:p w14:paraId="5F84B085" w14:textId="77777777" w:rsidR="00DE7FE5" w:rsidRDefault="00DE7FE5" w:rsidP="00DE7FE5">
      <w:pPr>
        <w:pStyle w:val="af1"/>
        <w:ind w:left="420" w:firstLineChars="0" w:firstLine="0"/>
      </w:pPr>
      <w:r>
        <w:t>推荐使用</w:t>
      </w:r>
      <w:r>
        <w:t xml:space="preserve"> </w:t>
      </w:r>
      <w:r>
        <w:t>配置库共享的</w:t>
      </w:r>
      <w:r>
        <w:rPr>
          <w:rFonts w:hint="eastAsia"/>
        </w:rPr>
        <w:t xml:space="preserve"> eclipse</w:t>
      </w:r>
      <w:r>
        <w:t>.rar</w:t>
      </w:r>
      <w:r>
        <w:t>，已安装好了插件，解压缩即可。</w:t>
      </w:r>
    </w:p>
    <w:p w14:paraId="0074D1C9" w14:textId="77777777" w:rsidR="00DE7FE5" w:rsidRDefault="00DE7FE5" w:rsidP="00DE7FE5">
      <w:pPr>
        <w:pStyle w:val="af1"/>
        <w:ind w:left="420" w:firstLineChars="0" w:firstLine="0"/>
      </w:pPr>
      <w:r>
        <w:t>如果不能获取请到这里下载：</w:t>
      </w:r>
    </w:p>
    <w:p w14:paraId="1CA0BBFA" w14:textId="77777777" w:rsidR="00DE7FE5" w:rsidRDefault="00D11C62" w:rsidP="00DE7FE5">
      <w:pPr>
        <w:pStyle w:val="af1"/>
        <w:ind w:left="420" w:firstLineChars="0" w:firstLine="0"/>
      </w:pPr>
      <w:hyperlink r:id="rId12" w:history="1">
        <w:r w:rsidR="00DE7FE5" w:rsidRPr="00253981">
          <w:rPr>
            <w:rStyle w:val="ae"/>
          </w:rPr>
          <w:t>http://www.eclipse.org/downloads/</w:t>
        </w:r>
      </w:hyperlink>
    </w:p>
    <w:p w14:paraId="5D5822E3" w14:textId="77777777" w:rsidR="00DE7FE5" w:rsidRDefault="00DE7FE5" w:rsidP="00DE7FE5">
      <w:pPr>
        <w:pStyle w:val="af1"/>
        <w:ind w:left="420" w:firstLineChars="0" w:firstLine="0"/>
      </w:pPr>
      <w:r>
        <w:t>版本：</w:t>
      </w:r>
      <w:r w:rsidRPr="00D22693">
        <w:t>Eclipse Juno (4.2)</w:t>
      </w:r>
    </w:p>
    <w:p w14:paraId="02E20627" w14:textId="77777777" w:rsidR="0077345C" w:rsidRDefault="0077345C" w:rsidP="0077345C">
      <w:pPr>
        <w:pStyle w:val="af1"/>
        <w:ind w:left="420" w:firstLineChars="0" w:firstLine="0"/>
      </w:pPr>
      <w:r>
        <w:t>配置库地址：</w:t>
      </w:r>
      <w:r>
        <w:rPr>
          <w:rFonts w:hint="eastAsia"/>
        </w:rPr>
        <w:t>(</w:t>
      </w:r>
      <w:r>
        <w:t>建设中</w:t>
      </w:r>
      <w:r>
        <w:t>…</w:t>
      </w:r>
      <w:r>
        <w:rPr>
          <w:rFonts w:hint="eastAsia"/>
        </w:rPr>
        <w:t>)</w:t>
      </w:r>
    </w:p>
    <w:p w14:paraId="2B4FB3AA" w14:textId="77777777" w:rsidR="00DE7FE5" w:rsidRPr="00487468" w:rsidRDefault="00DE7FE5" w:rsidP="00DE7FE5">
      <w:pPr>
        <w:pStyle w:val="af1"/>
        <w:ind w:left="420" w:firstLineChars="0" w:firstLine="0"/>
      </w:pPr>
    </w:p>
    <w:p w14:paraId="2BAC4252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rFonts w:hint="eastAsia"/>
          <w:i w:val="0"/>
        </w:rPr>
        <w:t>安装</w:t>
      </w:r>
      <w:r w:rsidRPr="0003740E">
        <w:rPr>
          <w:rFonts w:hint="eastAsia"/>
          <w:i w:val="0"/>
        </w:rPr>
        <w:t>eclipse</w:t>
      </w:r>
      <w:r w:rsidRPr="0003740E">
        <w:rPr>
          <w:rFonts w:hint="eastAsia"/>
          <w:i w:val="0"/>
        </w:rPr>
        <w:t>插件</w:t>
      </w:r>
    </w:p>
    <w:p w14:paraId="0A791B29" w14:textId="77777777" w:rsidR="00DE7FE5" w:rsidRDefault="00DE7FE5" w:rsidP="00DE7FE5">
      <w:pPr>
        <w:pStyle w:val="af1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中在线或离线</w:t>
      </w:r>
      <w:r>
        <w:t xml:space="preserve"> git</w:t>
      </w:r>
      <w:r>
        <w:t>插件，</w:t>
      </w:r>
      <w:r>
        <w:t>m2e</w:t>
      </w:r>
      <w:r>
        <w:t>插件</w:t>
      </w:r>
      <w:r>
        <w:rPr>
          <w:rFonts w:hint="eastAsia"/>
        </w:rPr>
        <w:t>,wtp</w:t>
      </w:r>
      <w:r>
        <w:t xml:space="preserve"> web</w:t>
      </w:r>
      <w:r>
        <w:t>开发插件</w:t>
      </w:r>
    </w:p>
    <w:p w14:paraId="63139F6D" w14:textId="5D026EA3" w:rsidR="00DE7FE5" w:rsidRDefault="005E2F66" w:rsidP="00DE7FE5">
      <w:pPr>
        <w:pStyle w:val="af1"/>
        <w:ind w:left="420" w:firstLineChars="0" w:firstLine="0"/>
      </w:pPr>
      <w:r>
        <w:rPr>
          <w:rFonts w:hint="eastAsia"/>
        </w:rPr>
        <w:t>如果使用配置库中的</w:t>
      </w:r>
      <w:r>
        <w:rPr>
          <w:rFonts w:hint="eastAsia"/>
        </w:rPr>
        <w:t>eclipse</w:t>
      </w:r>
      <w:r>
        <w:rPr>
          <w:rFonts w:hint="eastAsia"/>
        </w:rPr>
        <w:t>安装包，请忽略这一步。</w:t>
      </w:r>
    </w:p>
    <w:p w14:paraId="02D806E5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i w:val="0"/>
        </w:rPr>
        <w:t>安装</w:t>
      </w:r>
      <w:r w:rsidRPr="0003740E">
        <w:rPr>
          <w:i w:val="0"/>
        </w:rPr>
        <w:t>meavn</w:t>
      </w:r>
    </w:p>
    <w:p w14:paraId="348D410E" w14:textId="77777777" w:rsidR="00DE7FE5" w:rsidRDefault="00DE7FE5" w:rsidP="00DE7FE5">
      <w:pPr>
        <w:pStyle w:val="af1"/>
        <w:ind w:left="420" w:firstLineChars="0" w:firstLine="0"/>
        <w:rPr>
          <w:color w:val="FF0000"/>
        </w:rPr>
      </w:pPr>
      <w:r w:rsidRPr="00CD3BEB">
        <w:rPr>
          <w:rFonts w:hint="eastAsia"/>
          <w:color w:val="FF0000"/>
        </w:rPr>
        <w:t>(parent</w:t>
      </w:r>
      <w:r>
        <w:rPr>
          <w:rFonts w:hint="eastAsia"/>
          <w:color w:val="FF0000"/>
        </w:rPr>
        <w:t>项目</w:t>
      </w:r>
      <w:r w:rsidRPr="00CD3BEB">
        <w:rPr>
          <w:rFonts w:hint="eastAsia"/>
          <w:color w:val="FF0000"/>
        </w:rPr>
        <w:t>下载之后</w:t>
      </w:r>
      <w:r>
        <w:rPr>
          <w:rFonts w:hint="eastAsia"/>
          <w:color w:val="FF0000"/>
        </w:rPr>
        <w:t>做以下</w:t>
      </w:r>
      <w:r w:rsidRPr="00CD3BEB">
        <w:rPr>
          <w:rFonts w:hint="eastAsia"/>
          <w:color w:val="FF0000"/>
        </w:rPr>
        <w:t>配置</w:t>
      </w:r>
      <w:r w:rsidRPr="00CD3BEB">
        <w:rPr>
          <w:rFonts w:hint="eastAsia"/>
          <w:color w:val="FF0000"/>
        </w:rPr>
        <w:t>)</w:t>
      </w:r>
    </w:p>
    <w:p w14:paraId="2A0582F7" w14:textId="77777777" w:rsidR="00DB4AE1" w:rsidRDefault="00DB4AE1" w:rsidP="00DB4AE1">
      <w:pPr>
        <w:pStyle w:val="af1"/>
        <w:ind w:left="420" w:firstLineChars="0" w:firstLine="0"/>
        <w:rPr>
          <w:color w:val="FF0000"/>
        </w:rPr>
      </w:pPr>
      <w:r>
        <w:rPr>
          <w:color w:val="FF0000"/>
        </w:rPr>
        <w:t>p</w:t>
      </w:r>
      <w:r w:rsidRPr="00E141FD">
        <w:rPr>
          <w:color w:val="FF0000"/>
        </w:rPr>
        <w:t>arent</w:t>
      </w:r>
      <w:r>
        <w:rPr>
          <w:color w:val="FF0000"/>
        </w:rPr>
        <w:t>项目为基础框架项目</w:t>
      </w:r>
    </w:p>
    <w:p w14:paraId="307E1626" w14:textId="77777777" w:rsidR="00DB4AE1" w:rsidRPr="00CD3BEB" w:rsidRDefault="00DB4AE1" w:rsidP="00DE7FE5">
      <w:pPr>
        <w:pStyle w:val="af1"/>
        <w:ind w:left="420" w:firstLineChars="0" w:firstLine="0"/>
        <w:rPr>
          <w:color w:val="FF0000"/>
        </w:rPr>
      </w:pPr>
    </w:p>
    <w:p w14:paraId="7024702A" w14:textId="77777777" w:rsidR="00DE7FE5" w:rsidRDefault="00DE7FE5" w:rsidP="00DE7FE5">
      <w:pPr>
        <w:pStyle w:val="af1"/>
        <w:ind w:left="420" w:firstLineChars="0" w:firstLine="0"/>
      </w:pPr>
      <w:r>
        <w:rPr>
          <w:rFonts w:hint="eastAsia"/>
        </w:rPr>
        <w:t>使用</w:t>
      </w:r>
      <w:r w:rsidRPr="000D1B7F">
        <w:t>parent\maven\settings.xml</w:t>
      </w:r>
      <w:r>
        <w:t xml:space="preserve"> </w:t>
      </w:r>
      <w:r>
        <w:t>配置到</w:t>
      </w:r>
      <w:r>
        <w:t>eclipse</w:t>
      </w:r>
      <w:r>
        <w:t>中即可。</w:t>
      </w:r>
    </w:p>
    <w:p w14:paraId="40EFFC96" w14:textId="77777777" w:rsidR="00DE7FE5" w:rsidRPr="00E22F6E" w:rsidRDefault="00DE7FE5" w:rsidP="00DE7FE5">
      <w:pPr>
        <w:pStyle w:val="af1"/>
        <w:ind w:left="420" w:firstLineChars="0" w:firstLine="0"/>
      </w:pPr>
    </w:p>
    <w:p w14:paraId="51B9CDC0" w14:textId="77777777" w:rsidR="00DE7FE5" w:rsidRDefault="00DE7FE5" w:rsidP="00DE7FE5">
      <w:pPr>
        <w:pStyle w:val="af1"/>
        <w:ind w:left="420" w:firstLineChars="0" w:firstLine="0"/>
      </w:pPr>
      <w:r>
        <w:rPr>
          <w:rFonts w:hint="eastAsia"/>
        </w:rPr>
        <w:t>插件安装完毕后，配置</w:t>
      </w:r>
      <w:r>
        <w:rPr>
          <w:rFonts w:hint="eastAsia"/>
        </w:rPr>
        <w:t>eclipse maven</w:t>
      </w:r>
      <w:r>
        <w:rPr>
          <w:rFonts w:hint="eastAsia"/>
        </w:rPr>
        <w:t>设置，如下图</w:t>
      </w:r>
    </w:p>
    <w:p w14:paraId="60170E9F" w14:textId="77777777" w:rsidR="00DE7FE5" w:rsidRDefault="00DE7FE5" w:rsidP="00DE7FE5">
      <w:pPr>
        <w:pStyle w:val="af1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FD81301" wp14:editId="6F5DC123">
            <wp:extent cx="3937000" cy="3911878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974" cy="39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BBA" w14:textId="77777777" w:rsidR="00DE7FE5" w:rsidRDefault="00DE7FE5" w:rsidP="00DE7FE5">
      <w:pPr>
        <w:pStyle w:val="af1"/>
        <w:ind w:left="420" w:firstLineChars="0" w:firstLine="0"/>
      </w:pPr>
    </w:p>
    <w:p w14:paraId="563252F9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rFonts w:hint="eastAsia"/>
          <w:i w:val="0"/>
        </w:rPr>
        <w:t>导入代码规范模版文件</w:t>
      </w:r>
    </w:p>
    <w:p w14:paraId="63A60394" w14:textId="77777777" w:rsidR="00DE7FE5" w:rsidRPr="0050317C" w:rsidRDefault="00DE7FE5" w:rsidP="00DE7FE5">
      <w:pPr>
        <w:pStyle w:val="af1"/>
        <w:ind w:left="420" w:firstLineChars="0" w:firstLine="0"/>
        <w:rPr>
          <w:color w:val="FF0000"/>
        </w:rPr>
      </w:pPr>
      <w:r>
        <w:rPr>
          <w:rFonts w:hint="eastAsia"/>
        </w:rPr>
        <w:t xml:space="preserve"> </w:t>
      </w:r>
      <w:r w:rsidRPr="00CD3BEB">
        <w:rPr>
          <w:rFonts w:hint="eastAsia"/>
          <w:color w:val="FF0000"/>
        </w:rPr>
        <w:t>(parent</w:t>
      </w:r>
      <w:r>
        <w:rPr>
          <w:rFonts w:hint="eastAsia"/>
          <w:color w:val="FF0000"/>
        </w:rPr>
        <w:t>项目</w:t>
      </w:r>
      <w:r w:rsidRPr="00CD3BEB">
        <w:rPr>
          <w:rFonts w:hint="eastAsia"/>
          <w:color w:val="FF0000"/>
        </w:rPr>
        <w:t>下载之后</w:t>
      </w:r>
      <w:r>
        <w:rPr>
          <w:rFonts w:hint="eastAsia"/>
          <w:color w:val="FF0000"/>
        </w:rPr>
        <w:t>做以下</w:t>
      </w:r>
      <w:r w:rsidRPr="00CD3BEB">
        <w:rPr>
          <w:rFonts w:hint="eastAsia"/>
          <w:color w:val="FF0000"/>
        </w:rPr>
        <w:t>配置</w:t>
      </w:r>
      <w:r w:rsidRPr="00CD3BEB">
        <w:rPr>
          <w:rFonts w:hint="eastAsia"/>
          <w:color w:val="FF0000"/>
        </w:rPr>
        <w:t>)</w:t>
      </w:r>
    </w:p>
    <w:p w14:paraId="72E43EE5" w14:textId="741DE468" w:rsidR="00DE7FE5" w:rsidRDefault="00DE7FE5" w:rsidP="00DE7FE5">
      <w:pPr>
        <w:pStyle w:val="af1"/>
        <w:ind w:left="420" w:firstLineChars="0" w:firstLine="0"/>
      </w:pPr>
      <w:r>
        <w:t>模版</w:t>
      </w:r>
      <w:r w:rsidR="005956BB">
        <w:t>配置</w:t>
      </w:r>
      <w:r>
        <w:t>文件：</w:t>
      </w:r>
      <w:r w:rsidR="00C510F6" w:rsidRPr="00C510F6">
        <w:t>/smart-parent/eclipse/inctio.xml</w:t>
      </w:r>
    </w:p>
    <w:p w14:paraId="394DDA3E" w14:textId="33BDBF6E" w:rsidR="00DE7FE5" w:rsidRDefault="002B59B0" w:rsidP="00DE7FE5">
      <w:pPr>
        <w:pStyle w:val="af1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65A28D" wp14:editId="7BA32944">
            <wp:extent cx="4579952" cy="4075380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328" cy="40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AF11" w14:textId="77777777" w:rsidR="002C13A8" w:rsidRDefault="002C13A8" w:rsidP="00DE7FE5">
      <w:pPr>
        <w:pStyle w:val="af1"/>
        <w:ind w:left="420" w:firstLineChars="0" w:firstLine="0"/>
      </w:pPr>
    </w:p>
    <w:p w14:paraId="657EEC6D" w14:textId="16EB709A" w:rsidR="002C13A8" w:rsidRDefault="002C13A8" w:rsidP="00DE7FE5">
      <w:pPr>
        <w:pStyle w:val="af1"/>
        <w:ind w:left="420" w:firstLineChars="0" w:firstLine="0"/>
      </w:pPr>
      <w:r>
        <w:t>该配置针对</w:t>
      </w:r>
      <w:r>
        <w:t>java</w:t>
      </w:r>
      <w:r>
        <w:t>代码格式化，页面代码避免使用格式化</w:t>
      </w:r>
      <w:r w:rsidR="00E22FBC">
        <w:t>操作</w:t>
      </w:r>
      <w:r>
        <w:t>。</w:t>
      </w:r>
    </w:p>
    <w:p w14:paraId="7ABA4A85" w14:textId="77777777" w:rsidR="00DE7FE5" w:rsidRDefault="00DE7FE5" w:rsidP="00DE7FE5">
      <w:pPr>
        <w:pStyle w:val="af1"/>
        <w:ind w:left="420" w:firstLineChars="0" w:firstLine="0"/>
      </w:pPr>
    </w:p>
    <w:p w14:paraId="57C9D3E4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rFonts w:hint="eastAsia"/>
          <w:i w:val="0"/>
        </w:rPr>
        <w:t>安装</w:t>
      </w:r>
      <w:r w:rsidRPr="0003740E">
        <w:rPr>
          <w:rFonts w:hint="eastAsia"/>
          <w:i w:val="0"/>
        </w:rPr>
        <w:t>mysql</w:t>
      </w:r>
    </w:p>
    <w:p w14:paraId="74D2AA2A" w14:textId="77777777" w:rsidR="00DE7FE5" w:rsidRDefault="00DE7FE5" w:rsidP="00DE7FE5">
      <w:pPr>
        <w:pStyle w:val="af1"/>
        <w:ind w:left="420" w:firstLineChars="0" w:firstLine="0"/>
        <w:rPr>
          <w:rFonts w:ascii="Arial" w:hAnsi="Arial" w:cs="Times New Roman"/>
          <w:snapToGrid w:val="0"/>
          <w:kern w:val="0"/>
          <w:sz w:val="20"/>
          <w:szCs w:val="20"/>
        </w:rPr>
      </w:pPr>
      <w:r w:rsidRPr="00C348F8">
        <w:rPr>
          <w:rFonts w:ascii="Arial" w:hAnsi="Arial" w:cs="Times New Roman" w:hint="eastAsia"/>
          <w:snapToGrid w:val="0"/>
          <w:kern w:val="0"/>
          <w:sz w:val="20"/>
          <w:szCs w:val="20"/>
        </w:rPr>
        <w:t>版本号：</w:t>
      </w:r>
      <w:r w:rsidRPr="00C348F8">
        <w:rPr>
          <w:rFonts w:ascii="Arial" w:hAnsi="Arial" w:cs="Times New Roman"/>
          <w:snapToGrid w:val="0"/>
          <w:kern w:val="0"/>
          <w:sz w:val="20"/>
          <w:szCs w:val="20"/>
        </w:rPr>
        <w:t>5.5.35</w:t>
      </w:r>
    </w:p>
    <w:p w14:paraId="50D71361" w14:textId="77777777" w:rsidR="00DE7FE5" w:rsidRDefault="00DE7FE5" w:rsidP="00DE7FE5">
      <w:pPr>
        <w:pStyle w:val="af1"/>
        <w:ind w:left="420" w:firstLineChars="0" w:firstLine="0"/>
      </w:pPr>
      <w:r>
        <w:rPr>
          <w:rFonts w:hint="eastAsia"/>
        </w:rPr>
        <w:t>官网下载地址：</w:t>
      </w:r>
      <w:hyperlink r:id="rId15" w:history="1">
        <w:r w:rsidRPr="00253981">
          <w:rPr>
            <w:rStyle w:val="ae"/>
          </w:rPr>
          <w:t>http://dev.mysql.com/downloads/windows/installer/</w:t>
        </w:r>
      </w:hyperlink>
    </w:p>
    <w:p w14:paraId="19F4371E" w14:textId="77777777" w:rsidR="00204658" w:rsidRDefault="00204658" w:rsidP="00204658">
      <w:pPr>
        <w:pStyle w:val="af1"/>
        <w:ind w:left="420" w:firstLineChars="0" w:firstLine="0"/>
      </w:pPr>
      <w:r>
        <w:t>配置库地址：</w:t>
      </w:r>
      <w:r>
        <w:rPr>
          <w:rFonts w:hint="eastAsia"/>
        </w:rPr>
        <w:t>(</w:t>
      </w:r>
      <w:r>
        <w:t>建设中</w:t>
      </w:r>
      <w:r>
        <w:t>…</w:t>
      </w:r>
      <w:r>
        <w:rPr>
          <w:rFonts w:hint="eastAsia"/>
        </w:rPr>
        <w:t>)</w:t>
      </w:r>
    </w:p>
    <w:p w14:paraId="7468A9A0" w14:textId="77777777" w:rsidR="00DE7FE5" w:rsidRPr="00204658" w:rsidRDefault="00DE7FE5" w:rsidP="00DE7FE5">
      <w:pPr>
        <w:pStyle w:val="af1"/>
        <w:ind w:left="420" w:firstLineChars="0" w:firstLine="0"/>
      </w:pPr>
    </w:p>
    <w:p w14:paraId="6E4042B4" w14:textId="77777777" w:rsidR="00DE7FE5" w:rsidRPr="0003740E" w:rsidRDefault="00DE7FE5" w:rsidP="0003740E">
      <w:pPr>
        <w:pStyle w:val="3"/>
        <w:rPr>
          <w:i w:val="0"/>
        </w:rPr>
      </w:pPr>
      <w:r w:rsidRPr="0003740E">
        <w:rPr>
          <w:i w:val="0"/>
        </w:rPr>
        <w:t>安装</w:t>
      </w:r>
      <w:r w:rsidRPr="0003740E">
        <w:rPr>
          <w:i w:val="0"/>
        </w:rPr>
        <w:t>tomcat</w:t>
      </w:r>
    </w:p>
    <w:p w14:paraId="324BDCAB" w14:textId="77777777" w:rsidR="0023094F" w:rsidRDefault="00DE7FE5" w:rsidP="0023094F">
      <w:pPr>
        <w:pStyle w:val="af1"/>
        <w:ind w:left="420" w:firstLineChars="0" w:firstLine="0"/>
      </w:pPr>
      <w:r w:rsidRPr="00C76304">
        <w:rPr>
          <w:rFonts w:hint="eastAsia"/>
        </w:rPr>
        <w:t>版本号：</w:t>
      </w:r>
      <w:r w:rsidRPr="00C76304">
        <w:rPr>
          <w:rFonts w:hint="eastAsia"/>
        </w:rPr>
        <w:t>tomcat-7.0.42</w:t>
      </w:r>
    </w:p>
    <w:p w14:paraId="235D478B" w14:textId="77777777" w:rsidR="00DE7FE5" w:rsidRDefault="00DE7FE5" w:rsidP="0023094F">
      <w:pPr>
        <w:pStyle w:val="af1"/>
        <w:ind w:left="420" w:firstLineChars="0" w:firstLine="0"/>
      </w:pPr>
      <w:r>
        <w:rPr>
          <w:rFonts w:hint="eastAsia"/>
        </w:rPr>
        <w:t>官网下载地址：</w:t>
      </w:r>
      <w:hyperlink r:id="rId16" w:history="1">
        <w:r w:rsidR="0023094F" w:rsidRPr="00080E09">
          <w:rPr>
            <w:rStyle w:val="ae"/>
          </w:rPr>
          <w:t>http://tomcat.apache.org/download-70.cgi</w:t>
        </w:r>
      </w:hyperlink>
    </w:p>
    <w:p w14:paraId="72308F55" w14:textId="77777777" w:rsidR="00F34E27" w:rsidRDefault="00F34E27" w:rsidP="00F34E27">
      <w:pPr>
        <w:pStyle w:val="af1"/>
        <w:ind w:left="420" w:firstLineChars="0" w:firstLine="0"/>
      </w:pPr>
      <w:r>
        <w:t>配置库地址：</w:t>
      </w:r>
      <w:r>
        <w:rPr>
          <w:rFonts w:hint="eastAsia"/>
        </w:rPr>
        <w:t>(</w:t>
      </w:r>
      <w:r>
        <w:t>建设中</w:t>
      </w:r>
      <w:r>
        <w:t>…</w:t>
      </w:r>
      <w:r>
        <w:rPr>
          <w:rFonts w:hint="eastAsia"/>
        </w:rPr>
        <w:t>)</w:t>
      </w:r>
    </w:p>
    <w:p w14:paraId="0B4E496B" w14:textId="77777777" w:rsidR="0023094F" w:rsidRPr="00080B02" w:rsidRDefault="0023094F" w:rsidP="008A6E51">
      <w:pPr>
        <w:pStyle w:val="a0"/>
      </w:pPr>
    </w:p>
    <w:p w14:paraId="55633715" w14:textId="6F75E3E6" w:rsidR="004E0E06" w:rsidRDefault="006F5742" w:rsidP="004E0E06">
      <w:pPr>
        <w:pStyle w:val="2"/>
      </w:pPr>
      <w:bookmarkStart w:id="5" w:name="_Toc388540485"/>
      <w:r>
        <w:rPr>
          <w:rFonts w:hint="eastAsia"/>
        </w:rPr>
        <w:t>代码拉取</w:t>
      </w:r>
      <w:bookmarkEnd w:id="5"/>
    </w:p>
    <w:p w14:paraId="5A44F6B8" w14:textId="77777777" w:rsidR="004E0E06" w:rsidRPr="00D513BA" w:rsidRDefault="004E0E06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项目账号注册</w:t>
      </w:r>
    </w:p>
    <w:p w14:paraId="22B9E5BC" w14:textId="260DEF84" w:rsidR="00080B02" w:rsidRDefault="00AB5499" w:rsidP="004E0E06">
      <w:r>
        <w:rPr>
          <w:rFonts w:hint="eastAsia"/>
        </w:rPr>
        <w:t xml:space="preserve"> </w:t>
      </w:r>
    </w:p>
    <w:p w14:paraId="091F9E66" w14:textId="571B4C4E" w:rsidR="00864447" w:rsidRDefault="00864447" w:rsidP="004E0E06">
      <w:r>
        <w:t>帐号注册请联系所属项目组，项目主管。由项目主管分配帐号和权限。</w:t>
      </w:r>
    </w:p>
    <w:p w14:paraId="4D4B3A41" w14:textId="2CFB4BB2" w:rsidR="00864447" w:rsidRDefault="002957EA" w:rsidP="004E0E06">
      <w:r w:rsidRPr="00DB423A">
        <w:rPr>
          <w:rFonts w:hint="eastAsia"/>
          <w:color w:val="FF0000"/>
        </w:rPr>
        <w:t>注：</w:t>
      </w:r>
      <w:r w:rsidR="00C349FC">
        <w:rPr>
          <w:rFonts w:hint="eastAsia"/>
        </w:rPr>
        <w:t>如果使用的是</w:t>
      </w:r>
      <w:r w:rsidR="00C349FC">
        <w:rPr>
          <w:rFonts w:hint="eastAsia"/>
        </w:rPr>
        <w:t>github</w:t>
      </w:r>
      <w:r w:rsidR="00C349FC">
        <w:t xml:space="preserve"> </w:t>
      </w:r>
      <w:r w:rsidR="00C349FC">
        <w:t>，请先去</w:t>
      </w:r>
      <w:r w:rsidR="00C349FC">
        <w:t>github</w:t>
      </w:r>
      <w:r w:rsidR="00C349FC">
        <w:t>官网注册帐号，将帐号告知主管，由主管分配权限。</w:t>
      </w:r>
    </w:p>
    <w:p w14:paraId="02447A2B" w14:textId="05AF3978" w:rsidR="00C349FC" w:rsidRDefault="00C349FC" w:rsidP="004E0E06">
      <w:r>
        <w:t>拿到</w:t>
      </w:r>
      <w:r>
        <w:t>git</w:t>
      </w:r>
      <w:r>
        <w:t>仓库地址之后，直接走</w:t>
      </w:r>
      <w:r>
        <w:rPr>
          <w:rFonts w:hint="eastAsia"/>
        </w:rPr>
        <w:t>3.2.4.</w:t>
      </w:r>
    </w:p>
    <w:p w14:paraId="79D1EE48" w14:textId="77777777" w:rsidR="00C349FC" w:rsidRDefault="00C349FC" w:rsidP="004E0E06"/>
    <w:p w14:paraId="50AF1E8F" w14:textId="77777777" w:rsidR="004E0E06" w:rsidRDefault="004E0E06" w:rsidP="004E0E06">
      <w:r>
        <w:rPr>
          <w:rFonts w:hint="eastAsia"/>
        </w:rPr>
        <w:t>分配完</w:t>
      </w:r>
      <w:r>
        <w:rPr>
          <w:rFonts w:hint="eastAsia"/>
        </w:rPr>
        <w:t>gerit</w:t>
      </w:r>
      <w:r>
        <w:rPr>
          <w:rFonts w:hint="eastAsia"/>
        </w:rPr>
        <w:t>帐户后登陆</w:t>
      </w:r>
      <w:r w:rsidRPr="007275AB">
        <w:t>gerit</w:t>
      </w:r>
      <w:r>
        <w:rPr>
          <w:rFonts w:hint="eastAsia"/>
        </w:rPr>
        <w:t>完善账号信息</w:t>
      </w:r>
      <w:r>
        <w:t xml:space="preserve"> </w:t>
      </w:r>
      <w:hyperlink r:id="rId17" w:history="1">
        <w:r>
          <w:rPr>
            <w:rStyle w:val="ae"/>
          </w:rPr>
          <w:t>http://192.168.11.100:8090</w:t>
        </w:r>
      </w:hyperlink>
    </w:p>
    <w:p w14:paraId="693435CE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5415F86D" wp14:editId="69E8505A">
            <wp:extent cx="2114550" cy="120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0238" w14:textId="77777777" w:rsidR="004E0E06" w:rsidRPr="00D513BA" w:rsidRDefault="004E0E06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完善帐户信息，验证邮箱</w:t>
      </w:r>
    </w:p>
    <w:p w14:paraId="28BEE4C7" w14:textId="77777777" w:rsidR="004E0E06" w:rsidRDefault="004E0E06" w:rsidP="004E0E06">
      <w:r>
        <w:rPr>
          <w:noProof/>
        </w:rPr>
        <w:drawing>
          <wp:inline distT="0" distB="0" distL="0" distR="0" wp14:anchorId="105F75F9" wp14:editId="393D8CCD">
            <wp:extent cx="5274310" cy="1872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763E" w14:textId="77777777" w:rsidR="004E0E06" w:rsidRDefault="004E0E06" w:rsidP="004E0E06">
      <w:r>
        <w:rPr>
          <w:rFonts w:hint="eastAsia"/>
        </w:rPr>
        <w:t>你会收到一封邮件，打开邮件中的验证链接，验证通过邮箱地址就会显示在</w:t>
      </w:r>
      <w:r>
        <w:rPr>
          <w:rFonts w:hint="eastAsia"/>
        </w:rPr>
        <w:t>gerit</w:t>
      </w:r>
      <w:r>
        <w:rPr>
          <w:rFonts w:hint="eastAsia"/>
        </w:rPr>
        <w:t>中</w:t>
      </w:r>
    </w:p>
    <w:p w14:paraId="55D3FB18" w14:textId="77777777" w:rsidR="004E0E06" w:rsidRDefault="004E0E06" w:rsidP="004E0E06"/>
    <w:p w14:paraId="4054A800" w14:textId="77777777" w:rsidR="004E0E06" w:rsidRPr="00D513BA" w:rsidRDefault="004E0E06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获取项目地址</w:t>
      </w:r>
    </w:p>
    <w:p w14:paraId="0ABDF181" w14:textId="77777777" w:rsidR="004E0E06" w:rsidRDefault="004E0E06" w:rsidP="004E0E06">
      <w:r>
        <w:rPr>
          <w:noProof/>
        </w:rPr>
        <w:drawing>
          <wp:inline distT="0" distB="0" distL="0" distR="0" wp14:anchorId="094F68EC" wp14:editId="4678CE0C">
            <wp:extent cx="5274310" cy="226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BC0" w14:textId="77777777" w:rsidR="004E0E06" w:rsidRDefault="004E0E06" w:rsidP="004E0E06">
      <w:r>
        <w:rPr>
          <w:noProof/>
        </w:rPr>
        <w:drawing>
          <wp:inline distT="0" distB="0" distL="0" distR="0" wp14:anchorId="23857190" wp14:editId="51625490">
            <wp:extent cx="5274310" cy="2173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0CD5" w14:textId="77777777" w:rsidR="004E0E06" w:rsidRDefault="00D11C62" w:rsidP="004E0E06">
      <w:hyperlink r:id="rId22" w:history="1">
        <w:r w:rsidR="004E0E06" w:rsidRPr="00D31618">
          <w:rPr>
            <w:rStyle w:val="ae"/>
          </w:rPr>
          <w:t>http://192.168.11.100:8090/smart-logistics</w:t>
        </w:r>
      </w:hyperlink>
    </w:p>
    <w:p w14:paraId="4DD5172D" w14:textId="77777777" w:rsidR="004E0E06" w:rsidRPr="00D513BA" w:rsidRDefault="004E0E06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在</w:t>
      </w:r>
      <w:r w:rsidRPr="00D513BA">
        <w:rPr>
          <w:rFonts w:hint="eastAsia"/>
          <w:i w:val="0"/>
        </w:rPr>
        <w:t>eclipse</w:t>
      </w:r>
      <w:r w:rsidRPr="00D513BA">
        <w:rPr>
          <w:rFonts w:hint="eastAsia"/>
          <w:i w:val="0"/>
        </w:rPr>
        <w:t>中</w:t>
      </w:r>
      <w:r w:rsidRPr="00D513BA">
        <w:rPr>
          <w:rFonts w:hint="eastAsia"/>
          <w:i w:val="0"/>
        </w:rPr>
        <w:t>clone</w:t>
      </w:r>
      <w:r w:rsidRPr="00D513BA">
        <w:rPr>
          <w:i w:val="0"/>
        </w:rPr>
        <w:t xml:space="preserve"> </w:t>
      </w:r>
      <w:r w:rsidRPr="00D513BA">
        <w:rPr>
          <w:rFonts w:hint="eastAsia"/>
          <w:i w:val="0"/>
        </w:rPr>
        <w:t>项目</w:t>
      </w:r>
    </w:p>
    <w:p w14:paraId="02E70459" w14:textId="77777777" w:rsidR="004E0E06" w:rsidRDefault="004E0E06" w:rsidP="004E0E06">
      <w:r>
        <w:rPr>
          <w:noProof/>
        </w:rPr>
        <w:drawing>
          <wp:inline distT="0" distB="0" distL="0" distR="0" wp14:anchorId="4452FB71" wp14:editId="3E8503CE">
            <wp:extent cx="5274310" cy="3043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C7E" w14:textId="77777777" w:rsidR="004E0E06" w:rsidRDefault="004E0E06" w:rsidP="004E0E06"/>
    <w:p w14:paraId="2480A687" w14:textId="77777777" w:rsidR="004E0E06" w:rsidRDefault="004E0E06" w:rsidP="004E0E06">
      <w:r>
        <w:rPr>
          <w:rFonts w:hint="eastAsia"/>
        </w:rPr>
        <w:t>用户名和密码在下图中寻找：</w:t>
      </w:r>
    </w:p>
    <w:p w14:paraId="7681510C" w14:textId="77777777" w:rsidR="004E0E06" w:rsidRDefault="004E0E06" w:rsidP="004E0E06">
      <w:r>
        <w:rPr>
          <w:noProof/>
        </w:rPr>
        <w:drawing>
          <wp:inline distT="0" distB="0" distL="0" distR="0" wp14:anchorId="0FEFC2F1" wp14:editId="7C164780">
            <wp:extent cx="5095875" cy="3648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A92" w14:textId="5ED930D0" w:rsidR="003E0839" w:rsidRDefault="003E0839" w:rsidP="004E0E06">
      <w:r>
        <w:t>根据项目需要下载指定的版本</w:t>
      </w:r>
    </w:p>
    <w:p w14:paraId="5A0F288D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7DC2034A" wp14:editId="17052F96">
            <wp:extent cx="4943475" cy="4981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858" w14:textId="77777777" w:rsidR="004E0E06" w:rsidRDefault="004E0E06" w:rsidP="004E0E06">
      <w:r>
        <w:rPr>
          <w:rFonts w:hint="eastAsia"/>
        </w:rPr>
        <w:t>next</w:t>
      </w:r>
    </w:p>
    <w:p w14:paraId="434829C2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3CFF5127" wp14:editId="29D91FD5">
            <wp:extent cx="4876800" cy="4962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BD63" w14:textId="77777777" w:rsidR="004E0E06" w:rsidRDefault="004E0E06" w:rsidP="004E0E06">
      <w:r>
        <w:t>F</w:t>
      </w:r>
      <w:r>
        <w:rPr>
          <w:rFonts w:hint="eastAsia"/>
        </w:rPr>
        <w:t>inish</w:t>
      </w:r>
    </w:p>
    <w:p w14:paraId="604C447F" w14:textId="77777777" w:rsidR="004E0E06" w:rsidRDefault="004E0E06" w:rsidP="004E0E06">
      <w:r>
        <w:rPr>
          <w:rFonts w:hint="eastAsia"/>
        </w:rPr>
        <w:t>静静的等待项目下载完成</w:t>
      </w:r>
    </w:p>
    <w:p w14:paraId="68ECAB8E" w14:textId="77777777" w:rsidR="004E0E06" w:rsidRDefault="004E0E06" w:rsidP="004E0E06">
      <w:r>
        <w:rPr>
          <w:rFonts w:hint="eastAsia"/>
        </w:rPr>
        <w:t>如果提示：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超时，请检查</w:t>
      </w:r>
      <w:r>
        <w:rPr>
          <w:rFonts w:hint="eastAsia"/>
        </w:rPr>
        <w:t xml:space="preserve"> </w:t>
      </w:r>
      <w:r>
        <w:rPr>
          <w:rFonts w:hint="eastAsia"/>
        </w:rPr>
        <w:t>邮箱验证是否通过，账号是否添加到该项目组中。</w:t>
      </w:r>
    </w:p>
    <w:p w14:paraId="5A7E443F" w14:textId="77777777" w:rsidR="004E0E06" w:rsidRDefault="004E0E06" w:rsidP="004E0E06">
      <w:r>
        <w:rPr>
          <w:rFonts w:hint="eastAsia"/>
        </w:rPr>
        <w:t>检查以下三项</w:t>
      </w:r>
    </w:p>
    <w:p w14:paraId="390D00AD" w14:textId="77777777" w:rsidR="004E0E06" w:rsidRDefault="004E0E06" w:rsidP="004E0E06">
      <w:r>
        <w:rPr>
          <w:noProof/>
        </w:rPr>
        <w:drawing>
          <wp:inline distT="0" distB="0" distL="0" distR="0" wp14:anchorId="09A6FFFB" wp14:editId="66B6EC3D">
            <wp:extent cx="2619375" cy="1114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B3E1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1291D8DF" wp14:editId="0039AE65">
            <wp:extent cx="5274310" cy="2682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013" w14:textId="77777777" w:rsidR="004E0E06" w:rsidRDefault="004E0E06" w:rsidP="004E0E06">
      <w:r>
        <w:rPr>
          <w:noProof/>
        </w:rPr>
        <w:drawing>
          <wp:inline distT="0" distB="0" distL="0" distR="0" wp14:anchorId="3FE401D4" wp14:editId="2926F125">
            <wp:extent cx="4857750" cy="5476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AA82" w14:textId="77777777" w:rsidR="004E0E06" w:rsidRDefault="004E0E06" w:rsidP="004E0E06"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 xml:space="preserve"> </w:t>
      </w:r>
      <w:r>
        <w:rPr>
          <w:rFonts w:hint="eastAsia"/>
        </w:rPr>
        <w:t>拉到本地来</w:t>
      </w:r>
    </w:p>
    <w:p w14:paraId="3F02FA25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55FDD31C" wp14:editId="0598BBA2">
            <wp:extent cx="4257675" cy="1743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AC4" w14:textId="77777777" w:rsidR="004E0E06" w:rsidRDefault="004E0E06" w:rsidP="004E0E06">
      <w:r>
        <w:rPr>
          <w:rFonts w:hint="eastAsia"/>
        </w:rPr>
        <w:t>如图下载之后</w:t>
      </w:r>
      <w:r>
        <w:rPr>
          <w:rFonts w:hint="eastAsia"/>
        </w:rPr>
        <w:t xml:space="preserve"> </w:t>
      </w:r>
      <w:r>
        <w:rPr>
          <w:rFonts w:hint="eastAsia"/>
        </w:rPr>
        <w:t>本地只有一个分支，需要将</w:t>
      </w:r>
      <w:r>
        <w:rPr>
          <w:rFonts w:hint="eastAsia"/>
        </w:rPr>
        <w:t>master</w:t>
      </w:r>
      <w:r>
        <w:rPr>
          <w:rFonts w:hint="eastAsia"/>
        </w:rPr>
        <w:t>分支拉到本地来。</w:t>
      </w:r>
    </w:p>
    <w:p w14:paraId="5BCC8C6D" w14:textId="77777777" w:rsidR="004E0E06" w:rsidRDefault="004E0E06" w:rsidP="004E0E06">
      <w:r>
        <w:rPr>
          <w:rFonts w:hint="eastAsia"/>
        </w:rPr>
        <w:t>操作方法：对准</w:t>
      </w:r>
      <w:r>
        <w:rPr>
          <w:rFonts w:hint="eastAsia"/>
        </w:rPr>
        <w:t>master</w:t>
      </w:r>
      <w:r>
        <w:rPr>
          <w:rFonts w:hint="eastAsia"/>
        </w:rPr>
        <w:t>右键</w:t>
      </w:r>
      <w:r>
        <w:rPr>
          <w:rFonts w:hint="eastAsia"/>
        </w:rPr>
        <w:t xml:space="preserve"> create</w:t>
      </w:r>
      <w:r>
        <w:t xml:space="preserve"> </w:t>
      </w:r>
      <w:r>
        <w:rPr>
          <w:rFonts w:hint="eastAsia"/>
        </w:rPr>
        <w:t>branch</w:t>
      </w:r>
      <w:r>
        <w:t>…</w:t>
      </w:r>
    </w:p>
    <w:p w14:paraId="513408BD" w14:textId="77777777" w:rsidR="004E0E06" w:rsidRDefault="004E0E06" w:rsidP="004E0E06">
      <w:r>
        <w:rPr>
          <w:noProof/>
        </w:rPr>
        <w:drawing>
          <wp:inline distT="0" distB="0" distL="0" distR="0" wp14:anchorId="4F62DCE3" wp14:editId="1EC0E2A8">
            <wp:extent cx="4953000" cy="403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1E04" w14:textId="77777777" w:rsidR="004E0E06" w:rsidRDefault="004E0E06" w:rsidP="004E0E06">
      <w:r>
        <w:rPr>
          <w:rFonts w:hint="eastAsia"/>
        </w:rPr>
        <w:t>结果如下：</w:t>
      </w:r>
    </w:p>
    <w:p w14:paraId="3ACC53C0" w14:textId="77777777" w:rsidR="004E0E06" w:rsidRDefault="004E0E06" w:rsidP="004E0E06">
      <w:r>
        <w:rPr>
          <w:noProof/>
        </w:rPr>
        <w:lastRenderedPageBreak/>
        <w:drawing>
          <wp:inline distT="0" distB="0" distL="0" distR="0" wp14:anchorId="68C419FA" wp14:editId="46256895">
            <wp:extent cx="4267200" cy="2400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AD7D" w14:textId="77777777" w:rsidR="004E0E06" w:rsidRPr="00D513BA" w:rsidRDefault="004E0E06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检出</w:t>
      </w:r>
      <w:r w:rsidRPr="00D513BA">
        <w:rPr>
          <w:rFonts w:hint="eastAsia"/>
          <w:i w:val="0"/>
        </w:rPr>
        <w:t>meavn</w:t>
      </w:r>
      <w:r w:rsidRPr="00D513BA">
        <w:rPr>
          <w:rFonts w:hint="eastAsia"/>
          <w:i w:val="0"/>
        </w:rPr>
        <w:t>项目</w:t>
      </w:r>
    </w:p>
    <w:p w14:paraId="13CD6BDB" w14:textId="77777777" w:rsidR="004E0E06" w:rsidRDefault="004E0E06" w:rsidP="004E0E06">
      <w:r>
        <w:rPr>
          <w:rFonts w:hint="eastAsia"/>
        </w:rPr>
        <w:t>选中</w:t>
      </w:r>
      <w:r>
        <w:rPr>
          <w:noProof/>
        </w:rPr>
        <w:drawing>
          <wp:inline distT="0" distB="0" distL="0" distR="0" wp14:anchorId="2429F106" wp14:editId="7810454C">
            <wp:extent cx="1630017" cy="178526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1225" cy="1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右键，列表最下方</w:t>
      </w:r>
      <w:r>
        <w:t xml:space="preserve"> </w:t>
      </w:r>
      <w:r>
        <w:rPr>
          <w:noProof/>
        </w:rPr>
        <w:drawing>
          <wp:inline distT="0" distB="0" distL="0" distR="0" wp14:anchorId="233F77D0" wp14:editId="54E41C23">
            <wp:extent cx="1510748" cy="193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8484" cy="1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30F" w14:textId="77777777" w:rsidR="004E0E06" w:rsidRDefault="004E0E06" w:rsidP="004E0E06">
      <w:r>
        <w:rPr>
          <w:noProof/>
        </w:rPr>
        <w:drawing>
          <wp:inline distT="0" distB="0" distL="0" distR="0" wp14:anchorId="4E183FAF" wp14:editId="134FF5AB">
            <wp:extent cx="5274310" cy="5018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09F" w14:textId="77777777" w:rsidR="004E0E06" w:rsidRDefault="004E0E06" w:rsidP="004E0E06">
      <w:r>
        <w:t>F</w:t>
      </w:r>
      <w:r>
        <w:rPr>
          <w:rFonts w:hint="eastAsia"/>
        </w:rPr>
        <w:t>inish</w:t>
      </w:r>
    </w:p>
    <w:p w14:paraId="2C885C5D" w14:textId="77777777" w:rsidR="004E0E06" w:rsidRPr="004E0E06" w:rsidRDefault="004E0E06" w:rsidP="008A6E51">
      <w:pPr>
        <w:pStyle w:val="a0"/>
      </w:pPr>
    </w:p>
    <w:p w14:paraId="064C2525" w14:textId="56007048" w:rsidR="006E6F09" w:rsidRDefault="006E6F09" w:rsidP="000866CE">
      <w:pPr>
        <w:pStyle w:val="2"/>
      </w:pPr>
      <w:bookmarkStart w:id="6" w:name="_Toc388540486"/>
      <w:r>
        <w:rPr>
          <w:rFonts w:hint="eastAsia"/>
        </w:rPr>
        <w:lastRenderedPageBreak/>
        <w:t>运行项目</w:t>
      </w:r>
      <w:bookmarkEnd w:id="6"/>
    </w:p>
    <w:p w14:paraId="3239A940" w14:textId="77777777" w:rsidR="00206EAA" w:rsidRPr="00D513BA" w:rsidRDefault="00206EAA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配置</w:t>
      </w:r>
      <w:r w:rsidRPr="00D513BA">
        <w:rPr>
          <w:rFonts w:hint="eastAsia"/>
          <w:i w:val="0"/>
        </w:rPr>
        <w:t>tomcat</w:t>
      </w:r>
    </w:p>
    <w:p w14:paraId="691EC78D" w14:textId="77777777" w:rsidR="00206EAA" w:rsidRDefault="00206EAA" w:rsidP="00206EAA">
      <w:pPr>
        <w:ind w:left="200" w:hangingChars="100" w:hanging="200"/>
      </w:pPr>
      <w:r>
        <w:rPr>
          <w:rFonts w:hint="eastAsia"/>
        </w:rPr>
        <w:t>在</w:t>
      </w:r>
      <w:r>
        <w:rPr>
          <w:rFonts w:hint="eastAsia"/>
        </w:rPr>
        <w:t>servers</w:t>
      </w:r>
      <w:r>
        <w:rPr>
          <w:rFonts w:hint="eastAsia"/>
        </w:rPr>
        <w:t>视图中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tomcat</w:t>
      </w:r>
    </w:p>
    <w:p w14:paraId="5CDA5B1D" w14:textId="77777777" w:rsidR="00206EAA" w:rsidRDefault="00206EAA" w:rsidP="00206EAA">
      <w:pPr>
        <w:ind w:left="200" w:hangingChars="100" w:hanging="200"/>
      </w:pPr>
      <w:r>
        <w:rPr>
          <w:noProof/>
        </w:rPr>
        <w:drawing>
          <wp:inline distT="0" distB="0" distL="0" distR="0" wp14:anchorId="7D905378" wp14:editId="24DF2532">
            <wp:extent cx="3952875" cy="1362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6125" w14:textId="77777777" w:rsidR="00206EAA" w:rsidRDefault="00206EAA" w:rsidP="00206EAA">
      <w:pPr>
        <w:ind w:left="200" w:hangingChars="100" w:hanging="200"/>
      </w:pPr>
      <w:r>
        <w:rPr>
          <w:rFonts w:hint="eastAsia"/>
        </w:rPr>
        <w:t>右键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server</w:t>
      </w:r>
    </w:p>
    <w:p w14:paraId="04299AB7" w14:textId="77777777" w:rsidR="00206EAA" w:rsidRDefault="00206EAA" w:rsidP="00206EAA">
      <w:r>
        <w:rPr>
          <w:noProof/>
        </w:rPr>
        <w:drawing>
          <wp:inline distT="0" distB="0" distL="0" distR="0" wp14:anchorId="1FA2B9B8" wp14:editId="40BB976B">
            <wp:extent cx="4914900" cy="5476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22E4" w14:textId="77777777" w:rsidR="00206EAA" w:rsidRDefault="00206EAA" w:rsidP="00206EAA"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位置，</w:t>
      </w:r>
      <w:r>
        <w:rPr>
          <w:rFonts w:hint="eastAsia"/>
        </w:rPr>
        <w:t>jre</w:t>
      </w:r>
      <w:r>
        <w:rPr>
          <w:rFonts w:hint="eastAsia"/>
        </w:rPr>
        <w:t>位置</w:t>
      </w:r>
    </w:p>
    <w:p w14:paraId="51445873" w14:textId="77777777" w:rsidR="00206EAA" w:rsidRDefault="00206EAA" w:rsidP="00206EAA">
      <w:r>
        <w:rPr>
          <w:noProof/>
        </w:rPr>
        <w:lastRenderedPageBreak/>
        <w:drawing>
          <wp:inline distT="0" distB="0" distL="0" distR="0" wp14:anchorId="77ACB9F6" wp14:editId="38670742">
            <wp:extent cx="5274310" cy="3110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0287" w14:textId="77777777" w:rsidR="00206EAA" w:rsidRDefault="00206EAA" w:rsidP="00206EAA">
      <w:r>
        <w:t>T</w:t>
      </w:r>
      <w:r>
        <w:rPr>
          <w:rFonts w:hint="eastAsia"/>
        </w:rPr>
        <w:t>omcat</w:t>
      </w:r>
      <w:r>
        <w:rPr>
          <w:rFonts w:hint="eastAsia"/>
        </w:rPr>
        <w:t>创建好了之后</w:t>
      </w:r>
      <w:r>
        <w:rPr>
          <w:noProof/>
        </w:rPr>
        <w:drawing>
          <wp:inline distT="0" distB="0" distL="0" distR="0" wp14:anchorId="638E303D" wp14:editId="60DD7604">
            <wp:extent cx="970671" cy="1828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0649" cy="19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会多一个项目</w:t>
      </w:r>
    </w:p>
    <w:p w14:paraId="5627CB36" w14:textId="77777777" w:rsidR="00206EAA" w:rsidRDefault="00206EAA" w:rsidP="00206EAA">
      <w:r>
        <w:rPr>
          <w:noProof/>
        </w:rPr>
        <w:drawing>
          <wp:inline distT="0" distB="0" distL="0" distR="0" wp14:anchorId="2B0559D6" wp14:editId="07542D2E">
            <wp:extent cx="3429000" cy="1428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C1C" w14:textId="03D256A4" w:rsidR="00206EAA" w:rsidRPr="00D513BA" w:rsidRDefault="00206EAA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导入数据库脚本</w:t>
      </w:r>
    </w:p>
    <w:p w14:paraId="07F691AE" w14:textId="77777777" w:rsidR="00206EAA" w:rsidRDefault="00206EAA" w:rsidP="00206EAA">
      <w:r>
        <w:rPr>
          <w:rFonts w:hint="eastAsia"/>
        </w:rPr>
        <w:t>建立数据库，通过</w:t>
      </w:r>
      <w:r>
        <w:rPr>
          <w:rFonts w:hint="eastAsia"/>
        </w:rPr>
        <w:t>sql</w:t>
      </w:r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rPr>
          <w:rFonts w:hint="eastAsia"/>
        </w:rPr>
        <w:t>或者数据库复制工具</w:t>
      </w:r>
      <w:r>
        <w:rPr>
          <w:rFonts w:hint="eastAsia"/>
        </w:rPr>
        <w:t xml:space="preserve"> </w:t>
      </w:r>
      <w:r>
        <w:rPr>
          <w:rFonts w:hint="eastAsia"/>
        </w:rPr>
        <w:t>导入数据库工具。在次不描述。</w:t>
      </w:r>
    </w:p>
    <w:p w14:paraId="193F7C15" w14:textId="77777777" w:rsidR="00CF43CF" w:rsidRPr="00C70D16" w:rsidRDefault="00CF43CF" w:rsidP="00206EAA"/>
    <w:p w14:paraId="3387EA20" w14:textId="77777777" w:rsidR="00206EAA" w:rsidRPr="00D513BA" w:rsidRDefault="00206EAA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配置数据源</w:t>
      </w:r>
    </w:p>
    <w:p w14:paraId="002DA5D2" w14:textId="77777777" w:rsidR="00206EAA" w:rsidRDefault="00206EAA" w:rsidP="00206EAA">
      <w:r>
        <w:rPr>
          <w:rFonts w:hint="eastAsia"/>
        </w:rPr>
        <w:t>查看</w:t>
      </w:r>
      <w:r>
        <w:rPr>
          <w:rFonts w:hint="eastAsia"/>
        </w:rPr>
        <w:t>webapp</w:t>
      </w:r>
      <w:r>
        <w:rPr>
          <w:rFonts w:hint="eastAsia"/>
        </w:rPr>
        <w:t>项目的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位置如下：</w:t>
      </w:r>
    </w:p>
    <w:p w14:paraId="723F14BF" w14:textId="77777777" w:rsidR="00206EAA" w:rsidRDefault="00206EAA" w:rsidP="00206EAA">
      <w:r w:rsidRPr="00DF5576">
        <w:t>\smart-logistics</w:t>
      </w:r>
      <w:r>
        <w:rPr>
          <w:rFonts w:hint="eastAsia"/>
        </w:rPr>
        <w:t>-</w:t>
      </w:r>
      <w:r w:rsidRPr="00DF5576">
        <w:t>webapp\src\main\webapp\WEB-INF\web.xml</w:t>
      </w:r>
    </w:p>
    <w:p w14:paraId="790BCAB6" w14:textId="77777777" w:rsidR="00206EAA" w:rsidRDefault="00206EAA" w:rsidP="00206EAA">
      <w:r>
        <w:rPr>
          <w:noProof/>
        </w:rPr>
        <w:drawing>
          <wp:inline distT="0" distB="0" distL="0" distR="0" wp14:anchorId="4355E74C" wp14:editId="5197212E">
            <wp:extent cx="5257800" cy="895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A2EC" w14:textId="77777777" w:rsidR="00206EAA" w:rsidRDefault="00206EAA" w:rsidP="00206EAA">
      <w:r>
        <w:rPr>
          <w:rFonts w:hint="eastAsia"/>
        </w:rPr>
        <w:t xml:space="preserve"> </w:t>
      </w:r>
    </w:p>
    <w:p w14:paraId="66B32CD8" w14:textId="77777777" w:rsidR="00206EAA" w:rsidRDefault="00206EAA" w:rsidP="00206EAA">
      <w:r>
        <w:rPr>
          <w:rFonts w:hint="eastAsia"/>
        </w:rPr>
        <w:t>在</w:t>
      </w:r>
      <w:r w:rsidRPr="00492AF3">
        <w:t>server.xml</w:t>
      </w:r>
      <w:r>
        <w:t xml:space="preserve"> </w:t>
      </w:r>
      <w:r>
        <w:rPr>
          <w:rFonts w:hint="eastAsia"/>
        </w:rPr>
        <w:t>文件中添加</w:t>
      </w:r>
      <w:r>
        <w:rPr>
          <w:rFonts w:hint="eastAsia"/>
        </w:rPr>
        <w:t xml:space="preserve"> </w:t>
      </w:r>
      <w:r>
        <w:rPr>
          <w:rFonts w:hint="eastAsia"/>
        </w:rPr>
        <w:t>数据源配置</w:t>
      </w:r>
    </w:p>
    <w:p w14:paraId="02CC5701" w14:textId="77777777" w:rsidR="00206EAA" w:rsidRDefault="00206EAA" w:rsidP="00206EAA">
      <w:r>
        <w:rPr>
          <w:rFonts w:hint="eastAsia"/>
        </w:rPr>
        <w:t>在</w:t>
      </w:r>
      <w:r w:rsidRPr="003A602E">
        <w:t>&lt;GlobalNamingResources&gt;</w:t>
      </w:r>
      <w:r>
        <w:t xml:space="preserve"> </w:t>
      </w:r>
      <w:r>
        <w:rPr>
          <w:rFonts w:hint="eastAsia"/>
        </w:rPr>
        <w:t>标记下添加：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216"/>
      </w:tblGrid>
      <w:tr w:rsidR="00206EAA" w14:paraId="352A1E1A" w14:textId="77777777" w:rsidTr="00080B02">
        <w:tc>
          <w:tcPr>
            <w:tcW w:w="8296" w:type="dxa"/>
          </w:tcPr>
          <w:p w14:paraId="40B9C4E0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 xml:space="preserve">&lt;Resource </w:t>
            </w:r>
          </w:p>
          <w:p w14:paraId="31C29806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name="</w:t>
            </w:r>
            <w:r w:rsidRPr="00B13E5F">
              <w:rPr>
                <w:rFonts w:ascii="Consolas" w:hAnsi="Consolas" w:cs="Consolas"/>
                <w:color w:val="FF0000"/>
                <w:kern w:val="0"/>
                <w:sz w:val="24"/>
                <w:szCs w:val="24"/>
              </w:rPr>
              <w:t>jdbc/LogisticsDb</w:t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 xml:space="preserve">" </w:t>
            </w:r>
          </w:p>
          <w:p w14:paraId="114EDF12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type="javax.sql.DataSource"</w:t>
            </w:r>
          </w:p>
          <w:p w14:paraId="19D0748E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auth="Container"</w:t>
            </w:r>
          </w:p>
          <w:p w14:paraId="6D143C35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 xml:space="preserve">driverClassName="com.mysql.jdbc.Driver" </w:t>
            </w:r>
          </w:p>
          <w:p w14:paraId="3C56A82D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maxActive="15"</w:t>
            </w:r>
          </w:p>
          <w:p w14:paraId="637EA7FA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lastRenderedPageBreak/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 xml:space="preserve">maxIdle="7" </w:t>
            </w:r>
          </w:p>
          <w:p w14:paraId="0CFF15AA" w14:textId="77777777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password="</w:t>
            </w:r>
            <w:r w:rsidRPr="00991629">
              <w:rPr>
                <w:rFonts w:ascii="Consolas" w:hAnsi="Consolas" w:cs="Consolas"/>
                <w:color w:val="FF0000"/>
                <w:kern w:val="0"/>
                <w:sz w:val="24"/>
                <w:szCs w:val="24"/>
              </w:rPr>
              <w:t>passw0rd</w:t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"</w:t>
            </w:r>
          </w:p>
          <w:p w14:paraId="535C71A0" w14:textId="7164AFB6" w:rsidR="008E3088" w:rsidRPr="008E3088" w:rsidRDefault="008E3088" w:rsidP="008E30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username="</w:t>
            </w:r>
            <w:r w:rsidRPr="00991629">
              <w:rPr>
                <w:rFonts w:ascii="Consolas" w:hAnsi="Consolas" w:cs="Consolas"/>
                <w:color w:val="FF0000"/>
                <w:kern w:val="0"/>
                <w:sz w:val="24"/>
                <w:szCs w:val="24"/>
              </w:rPr>
              <w:t>root</w:t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 xml:space="preserve">" </w:t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 xml:space="preserve">url="jdbc:mysql://192.168.11.135:3306/smartdb?autoReconnect=true&amp;amp;useUnicode=true&amp;amp;characterEncoding=utf8" </w:t>
            </w:r>
          </w:p>
          <w:p w14:paraId="4E127548" w14:textId="1C7FE443" w:rsidR="00206EAA" w:rsidRPr="003A602E" w:rsidRDefault="008E3088" w:rsidP="008E3088"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</w:r>
            <w:r w:rsidRPr="008E3088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ab/>
              <w:t>validationQuery="Select 1"/&gt;</w:t>
            </w:r>
          </w:p>
        </w:tc>
      </w:tr>
    </w:tbl>
    <w:p w14:paraId="2BD1A835" w14:textId="77777777" w:rsidR="00206EAA" w:rsidRDefault="00206EAA" w:rsidP="00206EAA">
      <w:r>
        <w:rPr>
          <w:rFonts w:hint="eastAsia"/>
        </w:rPr>
        <w:lastRenderedPageBreak/>
        <w:t>在</w:t>
      </w:r>
      <w:r>
        <w:rPr>
          <w:rFonts w:hint="eastAsia"/>
        </w:rPr>
        <w:t>context</w:t>
      </w:r>
      <w:r>
        <w:t>.xml</w:t>
      </w:r>
      <w:r>
        <w:rPr>
          <w:rFonts w:hint="eastAsia"/>
        </w:rPr>
        <w:t>中添加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EAA" w14:paraId="0FA759EE" w14:textId="77777777" w:rsidTr="00080B02">
        <w:tc>
          <w:tcPr>
            <w:tcW w:w="8296" w:type="dxa"/>
          </w:tcPr>
          <w:p w14:paraId="252ECE26" w14:textId="77777777" w:rsidR="00206EAA" w:rsidRPr="00EB5B3F" w:rsidRDefault="00206EAA" w:rsidP="00080B02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ResourceLink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global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FA5D9A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4"/>
              </w:rPr>
              <w:t>jdbc/LogisticsDb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A95BFD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4"/>
              </w:rPr>
              <w:t>jdbc/LogisticsDb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"javax.sql.DataSource"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</w:tc>
      </w:tr>
    </w:tbl>
    <w:p w14:paraId="2231B5F0" w14:textId="77777777" w:rsidR="00206EAA" w:rsidRDefault="00206EAA" w:rsidP="00206EAA"/>
    <w:p w14:paraId="681D6DAF" w14:textId="77777777" w:rsidR="00206EAA" w:rsidRPr="00D513BA" w:rsidRDefault="00206EAA" w:rsidP="00D513BA">
      <w:pPr>
        <w:pStyle w:val="3"/>
        <w:rPr>
          <w:i w:val="0"/>
        </w:rPr>
      </w:pPr>
      <w:r w:rsidRPr="00D513BA">
        <w:rPr>
          <w:rFonts w:hint="eastAsia"/>
          <w:i w:val="0"/>
        </w:rPr>
        <w:t>运行项目</w:t>
      </w:r>
    </w:p>
    <w:p w14:paraId="4C05C6F0" w14:textId="77777777" w:rsidR="00206EAA" w:rsidRDefault="00206EAA" w:rsidP="00206EAA">
      <w:r>
        <w:rPr>
          <w:rFonts w:hint="eastAsia"/>
        </w:rPr>
        <w:t>运行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14:paraId="14ADC267" w14:textId="77777777" w:rsidR="00206EAA" w:rsidRDefault="00206EAA" w:rsidP="00206EAA">
      <w:r>
        <w:rPr>
          <w:noProof/>
        </w:rPr>
        <w:drawing>
          <wp:inline distT="0" distB="0" distL="0" distR="0" wp14:anchorId="2DE0C1FF" wp14:editId="227F16C6">
            <wp:extent cx="3028950" cy="152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9B65" w14:textId="77777777" w:rsidR="00206EAA" w:rsidRDefault="00206EAA" w:rsidP="00206EAA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sym w:font="Wingdings" w:char="F0E0"/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 on server </w:t>
      </w:r>
      <w:r>
        <w:rPr>
          <w:rFonts w:hint="eastAsia"/>
        </w:rPr>
        <w:t>至此</w:t>
      </w:r>
      <w:r>
        <w:rPr>
          <w:rFonts w:hint="eastAsia"/>
        </w:rPr>
        <w:t>tomcat</w:t>
      </w:r>
      <w:r>
        <w:rPr>
          <w:rFonts w:hint="eastAsia"/>
        </w:rPr>
        <w:t>启动，启动成功后会自动打开项目首页</w:t>
      </w:r>
    </w:p>
    <w:p w14:paraId="63E15173" w14:textId="77777777" w:rsidR="00206EAA" w:rsidRPr="00206EAA" w:rsidRDefault="00206EAA" w:rsidP="008A6E51">
      <w:pPr>
        <w:pStyle w:val="a0"/>
      </w:pPr>
    </w:p>
    <w:p w14:paraId="55FE87DC" w14:textId="3DD840CB" w:rsidR="000866CE" w:rsidRDefault="000866CE" w:rsidP="000866CE">
      <w:pPr>
        <w:pStyle w:val="1"/>
      </w:pPr>
      <w:bookmarkStart w:id="7" w:name="_Toc388540487"/>
      <w:r>
        <w:rPr>
          <w:rFonts w:hint="eastAsia"/>
        </w:rPr>
        <w:t>代码提交</w:t>
      </w:r>
      <w:bookmarkEnd w:id="7"/>
    </w:p>
    <w:p w14:paraId="20AEF005" w14:textId="77777777" w:rsidR="00206EAA" w:rsidRPr="00D513BA" w:rsidRDefault="00206EAA" w:rsidP="008950E9">
      <w:pPr>
        <w:pStyle w:val="2"/>
        <w:rPr>
          <w:i/>
        </w:rPr>
      </w:pPr>
      <w:bookmarkStart w:id="8" w:name="_Toc388540488"/>
      <w:r w:rsidRPr="00D513BA">
        <w:rPr>
          <w:rFonts w:hint="eastAsia"/>
        </w:rPr>
        <w:t>修改代码，</w:t>
      </w:r>
      <w:r w:rsidRPr="00D513BA">
        <w:rPr>
          <w:rFonts w:hint="eastAsia"/>
        </w:rPr>
        <w:t>Add</w:t>
      </w:r>
      <w:r w:rsidRPr="00D513BA">
        <w:t xml:space="preserve"> </w:t>
      </w:r>
      <w:r w:rsidRPr="00D513BA">
        <w:rPr>
          <w:rFonts w:hint="eastAsia"/>
        </w:rPr>
        <w:t>to</w:t>
      </w:r>
      <w:r w:rsidRPr="00D513BA">
        <w:t xml:space="preserve"> </w:t>
      </w:r>
      <w:r w:rsidRPr="00D513BA">
        <w:rPr>
          <w:rFonts w:hint="eastAsia"/>
        </w:rPr>
        <w:t>index</w:t>
      </w:r>
      <w:bookmarkEnd w:id="8"/>
    </w:p>
    <w:p w14:paraId="723AB546" w14:textId="77777777" w:rsidR="00206EAA" w:rsidRDefault="00206EAA" w:rsidP="00206EAA">
      <w:r>
        <w:rPr>
          <w:rFonts w:hint="eastAsia"/>
        </w:rPr>
        <w:t>修改后的代码标识如下：选中修改的代码右键</w:t>
      </w:r>
      <w:r>
        <w:rPr>
          <w:rFonts w:hint="eastAsia"/>
        </w:rPr>
        <w:t>Team</w:t>
      </w:r>
      <w:r>
        <w:sym w:font="Wingdings" w:char="F0E0"/>
      </w:r>
      <w:r>
        <w:t>Add to index</w:t>
      </w:r>
    </w:p>
    <w:p w14:paraId="514926E1" w14:textId="77777777" w:rsidR="00206EAA" w:rsidRDefault="00206EAA" w:rsidP="00206EAA">
      <w:r>
        <w:rPr>
          <w:noProof/>
        </w:rPr>
        <w:drawing>
          <wp:inline distT="0" distB="0" distL="0" distR="0" wp14:anchorId="00997A2F" wp14:editId="1AF0FECB">
            <wp:extent cx="3514725" cy="42672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67AB" w14:textId="77777777" w:rsidR="00206EAA" w:rsidRDefault="00206EAA" w:rsidP="00206EAA">
      <w:r>
        <w:rPr>
          <w:rFonts w:hint="eastAsia"/>
        </w:rPr>
        <w:t>操作后的标记如下</w:t>
      </w:r>
      <w:r>
        <w:rPr>
          <w:rFonts w:hint="eastAsia"/>
        </w:rPr>
        <w:t>;</w:t>
      </w:r>
    </w:p>
    <w:p w14:paraId="1346F479" w14:textId="77777777" w:rsidR="00206EAA" w:rsidRDefault="00206EAA" w:rsidP="00206EAA">
      <w:r>
        <w:rPr>
          <w:noProof/>
        </w:rPr>
        <w:lastRenderedPageBreak/>
        <w:drawing>
          <wp:inline distT="0" distB="0" distL="0" distR="0" wp14:anchorId="2A6B818C" wp14:editId="7955A7FE">
            <wp:extent cx="3228975" cy="4219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886C" w14:textId="77777777" w:rsidR="00206EAA" w:rsidRPr="00D513BA" w:rsidRDefault="00206EAA" w:rsidP="008950E9">
      <w:pPr>
        <w:pStyle w:val="2"/>
        <w:rPr>
          <w:i/>
        </w:rPr>
      </w:pPr>
      <w:bookmarkStart w:id="9" w:name="_Toc388540489"/>
      <w:r w:rsidRPr="00D513BA">
        <w:rPr>
          <w:rFonts w:hint="eastAsia"/>
        </w:rPr>
        <w:t>提交到本地库</w:t>
      </w:r>
      <w:bookmarkEnd w:id="9"/>
    </w:p>
    <w:p w14:paraId="1C074F22" w14:textId="77777777" w:rsidR="00206EAA" w:rsidRDefault="00206EAA" w:rsidP="00206EAA">
      <w:r>
        <w:rPr>
          <w:noProof/>
        </w:rPr>
        <w:drawing>
          <wp:inline distT="0" distB="0" distL="0" distR="0" wp14:anchorId="661AB272" wp14:editId="293CA8B1">
            <wp:extent cx="5274310" cy="32480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9228" w14:textId="77777777" w:rsidR="00206EAA" w:rsidRDefault="00206EAA" w:rsidP="00206EAA">
      <w:r>
        <w:rPr>
          <w:rFonts w:hint="eastAsia"/>
        </w:rPr>
        <w:t>Commit</w:t>
      </w:r>
    </w:p>
    <w:p w14:paraId="6FBAFB52" w14:textId="77777777" w:rsidR="00206EAA" w:rsidRDefault="00206EAA" w:rsidP="00206EAA">
      <w:r>
        <w:rPr>
          <w:rFonts w:hint="eastAsia"/>
        </w:rPr>
        <w:t>这时候代码提交到了本地库。</w:t>
      </w:r>
    </w:p>
    <w:p w14:paraId="73485D1E" w14:textId="77777777" w:rsidR="00206EAA" w:rsidRDefault="00206EAA" w:rsidP="00206EAA">
      <w:r>
        <w:t>注意：代码必填务必写清楚代码修改注释。</w:t>
      </w:r>
    </w:p>
    <w:p w14:paraId="3A292A21" w14:textId="77777777" w:rsidR="00206EAA" w:rsidRPr="00D513BA" w:rsidRDefault="00206EAA" w:rsidP="008950E9">
      <w:pPr>
        <w:pStyle w:val="2"/>
        <w:rPr>
          <w:i/>
        </w:rPr>
      </w:pPr>
      <w:bookmarkStart w:id="10" w:name="_Toc388540490"/>
      <w:r w:rsidRPr="00D513BA">
        <w:rPr>
          <w:rFonts w:hint="eastAsia"/>
        </w:rPr>
        <w:lastRenderedPageBreak/>
        <w:t>提交到</w:t>
      </w:r>
      <w:r w:rsidRPr="00D513BA">
        <w:rPr>
          <w:rFonts w:hint="eastAsia"/>
        </w:rPr>
        <w:t>gerit</w:t>
      </w:r>
      <w:r w:rsidRPr="00D513BA">
        <w:rPr>
          <w:rFonts w:hint="eastAsia"/>
        </w:rPr>
        <w:t>审核代码</w:t>
      </w:r>
      <w:bookmarkEnd w:id="10"/>
    </w:p>
    <w:p w14:paraId="584212EC" w14:textId="77777777" w:rsidR="00206EAA" w:rsidRDefault="00206EAA" w:rsidP="00206EAA"/>
    <w:p w14:paraId="79DCC6E4" w14:textId="77777777" w:rsidR="00206EAA" w:rsidRDefault="00206EAA" w:rsidP="00206EAA">
      <w:r>
        <w:rPr>
          <w:rFonts w:hint="eastAsia"/>
        </w:rPr>
        <w:t>然后将本地库代码提交到</w:t>
      </w:r>
      <w:r>
        <w:rPr>
          <w:rFonts w:hint="eastAsia"/>
        </w:rPr>
        <w:t>gerit</w:t>
      </w:r>
      <w:r>
        <w:rPr>
          <w:rFonts w:hint="eastAsia"/>
        </w:rPr>
        <w:t>审核</w:t>
      </w:r>
    </w:p>
    <w:p w14:paraId="25C70CE5" w14:textId="77777777" w:rsidR="00206EAA" w:rsidRDefault="00206EAA" w:rsidP="00206EAA">
      <w:r>
        <w:rPr>
          <w:rFonts w:hint="eastAsia"/>
        </w:rPr>
        <w:t>Team</w:t>
      </w:r>
      <w:r>
        <w:sym w:font="Wingdings" w:char="F0E0"/>
      </w:r>
      <w:r>
        <w:t>Remote</w:t>
      </w:r>
      <w:r>
        <w:sym w:font="Wingdings" w:char="F0E0"/>
      </w:r>
      <w:r>
        <w:t>Push to gerit</w:t>
      </w:r>
    </w:p>
    <w:p w14:paraId="60466E9A" w14:textId="77777777" w:rsidR="00206EAA" w:rsidRDefault="00206EAA" w:rsidP="00206EAA">
      <w:r>
        <w:rPr>
          <w:noProof/>
        </w:rPr>
        <w:drawing>
          <wp:inline distT="0" distB="0" distL="0" distR="0" wp14:anchorId="172049A6" wp14:editId="4CB61363">
            <wp:extent cx="5274310" cy="2659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9BE" w14:textId="77777777" w:rsidR="00206EAA" w:rsidRDefault="00206EAA" w:rsidP="00206EAA">
      <w:r>
        <w:rPr>
          <w:rFonts w:hint="eastAsia"/>
        </w:rPr>
        <w:t>这时候代码提交到了</w:t>
      </w:r>
      <w:r>
        <w:rPr>
          <w:rFonts w:hint="eastAsia"/>
        </w:rPr>
        <w:t>gerit</w:t>
      </w:r>
    </w:p>
    <w:p w14:paraId="7832A1CC" w14:textId="77777777" w:rsidR="00206EAA" w:rsidRDefault="00206EAA" w:rsidP="00206EAA">
      <w:r>
        <w:rPr>
          <w:noProof/>
        </w:rPr>
        <w:drawing>
          <wp:inline distT="0" distB="0" distL="0" distR="0" wp14:anchorId="00128BA5" wp14:editId="6283E1C7">
            <wp:extent cx="5274310" cy="36429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CA8" w14:textId="77777777" w:rsidR="00206EAA" w:rsidRPr="00D513BA" w:rsidRDefault="00206EAA" w:rsidP="008950E9">
      <w:pPr>
        <w:pStyle w:val="2"/>
        <w:rPr>
          <w:i/>
        </w:rPr>
      </w:pPr>
      <w:bookmarkStart w:id="11" w:name="_Toc388540491"/>
      <w:r w:rsidRPr="00D513BA">
        <w:rPr>
          <w:rFonts w:hint="eastAsia"/>
        </w:rPr>
        <w:t>审核代码</w:t>
      </w:r>
      <w:bookmarkEnd w:id="11"/>
    </w:p>
    <w:p w14:paraId="4E6A8216" w14:textId="77777777" w:rsidR="00206EAA" w:rsidRDefault="00206EAA" w:rsidP="00206EAA"/>
    <w:p w14:paraId="670D63A7" w14:textId="77777777" w:rsidR="00206EAA" w:rsidRDefault="00206EAA" w:rsidP="00206EAA">
      <w:r>
        <w:rPr>
          <w:rFonts w:hint="eastAsia"/>
        </w:rPr>
        <w:t>在</w:t>
      </w:r>
      <w:r>
        <w:rPr>
          <w:rFonts w:hint="eastAsia"/>
        </w:rPr>
        <w:t>gerit</w:t>
      </w:r>
      <w:r>
        <w:rPr>
          <w:rFonts w:hint="eastAsia"/>
        </w:rPr>
        <w:t>上查看提交的代码审核记录</w:t>
      </w:r>
    </w:p>
    <w:p w14:paraId="07B4D975" w14:textId="77777777" w:rsidR="00206EAA" w:rsidRDefault="00206EAA" w:rsidP="00206EAA">
      <w:r>
        <w:rPr>
          <w:noProof/>
        </w:rPr>
        <w:lastRenderedPageBreak/>
        <w:drawing>
          <wp:inline distT="0" distB="0" distL="0" distR="0" wp14:anchorId="787968E8" wp14:editId="64BA7D0C">
            <wp:extent cx="5274310" cy="13614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2489" w14:textId="77777777" w:rsidR="00206EAA" w:rsidRDefault="00206EAA" w:rsidP="00206EAA">
      <w:r>
        <w:rPr>
          <w:rFonts w:hint="eastAsia"/>
        </w:rPr>
        <w:t>指定代码审核者</w:t>
      </w:r>
    </w:p>
    <w:p w14:paraId="6D117D19" w14:textId="77777777" w:rsidR="00206EAA" w:rsidRDefault="00206EAA" w:rsidP="00206EAA">
      <w:r>
        <w:rPr>
          <w:noProof/>
        </w:rPr>
        <w:drawing>
          <wp:inline distT="0" distB="0" distL="0" distR="0" wp14:anchorId="615C1D6F" wp14:editId="25E210A1">
            <wp:extent cx="5274310" cy="35102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2669" w14:textId="77777777" w:rsidR="00206EAA" w:rsidRDefault="00206EAA" w:rsidP="00206EAA">
      <w:r>
        <w:rPr>
          <w:rFonts w:hint="eastAsia"/>
        </w:rPr>
        <w:t>文件提交列表如下：点击记录查看文件修改信息</w:t>
      </w:r>
    </w:p>
    <w:p w14:paraId="3B436D93" w14:textId="77777777" w:rsidR="00206EAA" w:rsidRDefault="00206EAA" w:rsidP="00206EAA">
      <w:r>
        <w:rPr>
          <w:noProof/>
        </w:rPr>
        <w:drawing>
          <wp:inline distT="0" distB="0" distL="0" distR="0" wp14:anchorId="6CA4BA24" wp14:editId="0685E620">
            <wp:extent cx="5274310" cy="3190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BAB" w14:textId="77777777" w:rsidR="00206EAA" w:rsidRDefault="00206EAA" w:rsidP="00206EAA">
      <w:r>
        <w:rPr>
          <w:noProof/>
        </w:rPr>
        <w:lastRenderedPageBreak/>
        <w:drawing>
          <wp:inline distT="0" distB="0" distL="0" distR="0" wp14:anchorId="59DA1498" wp14:editId="1E54E330">
            <wp:extent cx="5274310" cy="26308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0BBD" w14:textId="77777777" w:rsidR="00206EAA" w:rsidRDefault="00206EAA" w:rsidP="00206EAA">
      <w:r>
        <w:rPr>
          <w:rFonts w:hint="eastAsia"/>
        </w:rPr>
        <w:t>点击主记录页</w:t>
      </w:r>
    </w:p>
    <w:p w14:paraId="0377297B" w14:textId="77777777" w:rsidR="00206EAA" w:rsidRDefault="00206EAA" w:rsidP="00206EAA">
      <w:r>
        <w:rPr>
          <w:noProof/>
        </w:rPr>
        <w:drawing>
          <wp:inline distT="0" distB="0" distL="0" distR="0" wp14:anchorId="399C655B" wp14:editId="3FE92163">
            <wp:extent cx="3971925" cy="20193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02AB" w14:textId="6D1EC6FA" w:rsidR="00206EAA" w:rsidRDefault="00206EAA" w:rsidP="00206EAA">
      <w:commentRangeStart w:id="12"/>
      <w:r>
        <w:rPr>
          <w:rFonts w:hint="eastAsia"/>
        </w:rPr>
        <w:t>选中</w:t>
      </w:r>
      <w:r>
        <w:rPr>
          <w:rFonts w:hint="eastAsia"/>
        </w:rPr>
        <w:t>+2</w:t>
      </w:r>
      <w:r>
        <w:t xml:space="preserve"> </w:t>
      </w:r>
      <w:r>
        <w:rPr>
          <w:rFonts w:hint="eastAsia"/>
        </w:rPr>
        <w:t>可以直接通过</w:t>
      </w:r>
      <w:commentRangeEnd w:id="12"/>
      <w:r w:rsidR="00714390">
        <w:rPr>
          <w:rStyle w:val="af"/>
        </w:rPr>
        <w:commentReference w:id="12"/>
      </w:r>
      <w:r w:rsidR="001F6FF7">
        <w:rPr>
          <w:rFonts w:hint="eastAsia"/>
        </w:rPr>
        <w:t>，</w:t>
      </w:r>
      <w:r w:rsidR="00C72ADD">
        <w:rPr>
          <w:rFonts w:hint="eastAsia"/>
        </w:rPr>
        <w:t>（待完善）</w:t>
      </w:r>
    </w:p>
    <w:p w14:paraId="5C960953" w14:textId="77777777" w:rsidR="00206EAA" w:rsidRDefault="00206EAA" w:rsidP="00206EAA">
      <w:r>
        <w:rPr>
          <w:noProof/>
        </w:rPr>
        <w:lastRenderedPageBreak/>
        <w:drawing>
          <wp:inline distT="0" distB="0" distL="0" distR="0" wp14:anchorId="6DB297D2" wp14:editId="777750B7">
            <wp:extent cx="5048250" cy="469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FA1" w14:textId="77777777" w:rsidR="00206EAA" w:rsidRDefault="00206EAA" w:rsidP="00206EAA">
      <w:r>
        <w:rPr>
          <w:rFonts w:hint="eastAsia"/>
        </w:rPr>
        <w:t>提交。</w:t>
      </w:r>
    </w:p>
    <w:p w14:paraId="64289B3C" w14:textId="77777777" w:rsidR="00206EAA" w:rsidRPr="00D513BA" w:rsidRDefault="00206EAA" w:rsidP="008950E9">
      <w:pPr>
        <w:pStyle w:val="2"/>
        <w:rPr>
          <w:i/>
        </w:rPr>
      </w:pPr>
      <w:bookmarkStart w:id="13" w:name="_Toc388540492"/>
      <w:r w:rsidRPr="00D513BA">
        <w:rPr>
          <w:rFonts w:hint="eastAsia"/>
        </w:rPr>
        <w:t>同步</w:t>
      </w:r>
      <w:r w:rsidRPr="00D513BA">
        <w:rPr>
          <w:rFonts w:hint="eastAsia"/>
        </w:rPr>
        <w:t>-</w:t>
      </w:r>
      <w:r w:rsidRPr="00D513BA">
        <w:rPr>
          <w:rFonts w:hint="eastAsia"/>
        </w:rPr>
        <w:t>更新代码</w:t>
      </w:r>
      <w:bookmarkEnd w:id="13"/>
    </w:p>
    <w:p w14:paraId="04D82C09" w14:textId="77777777" w:rsidR="00206EAA" w:rsidRDefault="00206EAA" w:rsidP="00206EAA"/>
    <w:p w14:paraId="741E1A93" w14:textId="77777777" w:rsidR="00206EAA" w:rsidRDefault="00206EAA" w:rsidP="00206EAA">
      <w:r>
        <w:rPr>
          <w:rFonts w:hint="eastAsia"/>
        </w:rPr>
        <w:t>代码审核之后</w:t>
      </w:r>
      <w:r>
        <w:rPr>
          <w:rFonts w:hint="eastAsia"/>
        </w:rPr>
        <w:t xml:space="preserve"> </w:t>
      </w:r>
      <w:r>
        <w:rPr>
          <w:rFonts w:hint="eastAsia"/>
        </w:rPr>
        <w:t>才可以提交本地仓库代码到服务端仓库</w:t>
      </w:r>
    </w:p>
    <w:p w14:paraId="41EE7A47" w14:textId="77777777" w:rsidR="00206EAA" w:rsidRDefault="00206EAA" w:rsidP="00206EAA">
      <w:r>
        <w:rPr>
          <w:rFonts w:hint="eastAsia"/>
        </w:rPr>
        <w:t>选中项目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同步项目</w:t>
      </w:r>
    </w:p>
    <w:p w14:paraId="74D5DFD0" w14:textId="77777777" w:rsidR="00206EAA" w:rsidRDefault="00206EAA" w:rsidP="00206EAA">
      <w:r>
        <w:rPr>
          <w:rFonts w:hint="eastAsia"/>
        </w:rPr>
        <w:t>同步中如果有更新，需要先更新再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14:paraId="4BF82F97" w14:textId="77777777" w:rsidR="00206EAA" w:rsidRDefault="00206EAA" w:rsidP="00206EAA">
      <w:r>
        <w:rPr>
          <w:rFonts w:hint="eastAsia"/>
        </w:rPr>
        <w:t>如果有冲突，需要解冲突，然后再走提交本地库</w:t>
      </w:r>
      <w:r>
        <w:sym w:font="Wingdings" w:char="F0E0"/>
      </w:r>
      <w:r>
        <w:rPr>
          <w:rFonts w:hint="eastAsia"/>
        </w:rPr>
        <w:t>提交</w:t>
      </w:r>
      <w:r>
        <w:rPr>
          <w:rFonts w:hint="eastAsia"/>
        </w:rPr>
        <w:t>gerit</w:t>
      </w:r>
      <w:r>
        <w:rPr>
          <w:rFonts w:hint="eastAsia"/>
        </w:rPr>
        <w:t>审核</w:t>
      </w:r>
      <w:r>
        <w:sym w:font="Wingdings" w:char="F0E0"/>
      </w:r>
      <w:r>
        <w:rPr>
          <w:rFonts w:hint="eastAsia"/>
        </w:rPr>
        <w:t>同步项目</w:t>
      </w:r>
      <w:r>
        <w:sym w:font="Wingdings" w:char="F0E0"/>
      </w:r>
      <w:r>
        <w:rPr>
          <w:rFonts w:hint="eastAsia"/>
        </w:rPr>
        <w:t>更新</w:t>
      </w:r>
      <w:r>
        <w:sym w:font="Wingdings" w:char="F0E0"/>
      </w:r>
      <w:r>
        <w:rPr>
          <w:rFonts w:hint="eastAsia"/>
        </w:rPr>
        <w:t>提交</w:t>
      </w:r>
    </w:p>
    <w:p w14:paraId="0B46859B" w14:textId="77777777" w:rsidR="00206EAA" w:rsidRPr="00D513BA" w:rsidRDefault="00206EAA" w:rsidP="008950E9">
      <w:pPr>
        <w:pStyle w:val="2"/>
        <w:rPr>
          <w:i/>
        </w:rPr>
      </w:pPr>
      <w:bookmarkStart w:id="14" w:name="_Toc388540493"/>
      <w:r w:rsidRPr="00D513BA">
        <w:rPr>
          <w:rFonts w:hint="eastAsia"/>
        </w:rPr>
        <w:lastRenderedPageBreak/>
        <w:t>提交代码</w:t>
      </w:r>
      <w:bookmarkEnd w:id="14"/>
    </w:p>
    <w:p w14:paraId="2B80454E" w14:textId="77777777" w:rsidR="00206EAA" w:rsidRDefault="00206EAA" w:rsidP="00206EAA">
      <w:r>
        <w:rPr>
          <w:noProof/>
        </w:rPr>
        <w:drawing>
          <wp:inline distT="0" distB="0" distL="0" distR="0" wp14:anchorId="37607F62" wp14:editId="0C0392AB">
            <wp:extent cx="3371850" cy="3762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690" w14:textId="18549427" w:rsidR="00D94B80" w:rsidRDefault="00D94B80" w:rsidP="00206EAA">
      <w:r>
        <w:rPr>
          <w:rFonts w:hint="eastAsia"/>
        </w:rPr>
        <w:t>下图中的注释信息</w:t>
      </w:r>
      <w:r>
        <w:rPr>
          <w:rFonts w:hint="eastAsia"/>
        </w:rPr>
        <w:t xml:space="preserve"> </w:t>
      </w:r>
      <w:r>
        <w:rPr>
          <w:rFonts w:hint="eastAsia"/>
        </w:rPr>
        <w:t>来自于</w:t>
      </w:r>
      <w:r>
        <w:rPr>
          <w:rFonts w:hint="eastAsia"/>
        </w:rPr>
        <w:t>4.2</w:t>
      </w:r>
      <w:r>
        <w:rPr>
          <w:rFonts w:hint="eastAsia"/>
        </w:rPr>
        <w:t>的</w:t>
      </w:r>
      <w:r w:rsidR="00413EDD">
        <w:rPr>
          <w:rFonts w:hint="eastAsia"/>
        </w:rPr>
        <w:t>填写。</w:t>
      </w:r>
    </w:p>
    <w:p w14:paraId="72EF8B70" w14:textId="77777777" w:rsidR="00206EAA" w:rsidRDefault="00206EAA" w:rsidP="00206EAA">
      <w:r>
        <w:rPr>
          <w:noProof/>
        </w:rPr>
        <w:drawing>
          <wp:inline distT="0" distB="0" distL="0" distR="0" wp14:anchorId="001E6937" wp14:editId="29B71436">
            <wp:extent cx="5274310" cy="35756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A2D" w14:textId="77777777" w:rsidR="00206EAA" w:rsidRDefault="00206EAA" w:rsidP="00206EAA">
      <w:r>
        <w:rPr>
          <w:rFonts w:hint="eastAsia"/>
        </w:rPr>
        <w:t>至此提交完成。</w:t>
      </w:r>
    </w:p>
    <w:p w14:paraId="2B55BF2B" w14:textId="77777777" w:rsidR="00206EAA" w:rsidRPr="00206EAA" w:rsidRDefault="00206EAA" w:rsidP="008A6E51">
      <w:pPr>
        <w:pStyle w:val="a0"/>
      </w:pPr>
    </w:p>
    <w:p w14:paraId="1393A0FA" w14:textId="306C7E23" w:rsidR="005B2754" w:rsidRDefault="005B2754" w:rsidP="005B2754">
      <w:pPr>
        <w:pStyle w:val="1"/>
      </w:pPr>
      <w:bookmarkStart w:id="15" w:name="_Toc388540494"/>
      <w:r>
        <w:rPr>
          <w:rFonts w:hint="eastAsia"/>
        </w:rPr>
        <w:lastRenderedPageBreak/>
        <w:t>项目结构说明</w:t>
      </w:r>
      <w:bookmarkEnd w:id="15"/>
    </w:p>
    <w:p w14:paraId="21934DD2" w14:textId="77777777" w:rsidR="005B2754" w:rsidRDefault="0018663F" w:rsidP="00704ECA">
      <w:pPr>
        <w:pStyle w:val="2"/>
      </w:pPr>
      <w:bookmarkStart w:id="16" w:name="_Toc388540495"/>
      <w:r>
        <w:t>项目构建</w:t>
      </w:r>
      <w:r w:rsidR="00EA195F">
        <w:t>思路</w:t>
      </w:r>
      <w:bookmarkEnd w:id="16"/>
    </w:p>
    <w:p w14:paraId="2B1D3134" w14:textId="77777777" w:rsidR="0012523B" w:rsidRDefault="00AF598D" w:rsidP="008A6E51">
      <w:pPr>
        <w:pStyle w:val="a0"/>
      </w:pPr>
      <w:r>
        <w:t>项目基于产品的思路进行构建，</w:t>
      </w:r>
      <w:r w:rsidR="003B4F3C">
        <w:t>目前</w:t>
      </w:r>
      <w:r>
        <w:t>每个产品依赖</w:t>
      </w:r>
      <w:r w:rsidR="0005268A">
        <w:t>parent</w:t>
      </w:r>
      <w:r w:rsidR="0005268A">
        <w:t>项目。</w:t>
      </w:r>
    </w:p>
    <w:p w14:paraId="19F56F69" w14:textId="77777777" w:rsidR="00AF598D" w:rsidRDefault="0012523B" w:rsidP="008A6E51">
      <w:pPr>
        <w:pStyle w:val="a0"/>
      </w:pPr>
      <w:r>
        <w:t>在业务平台建立之后</w:t>
      </w:r>
      <w:r w:rsidR="00E451AD">
        <w:t>每个产品除了依赖</w:t>
      </w:r>
      <w:r w:rsidR="00E451AD">
        <w:t>parent</w:t>
      </w:r>
      <w:r w:rsidR="00E451AD">
        <w:t>项目，还可以选择是否依赖业务</w:t>
      </w:r>
      <w:r w:rsidR="00737C13">
        <w:t>平台</w:t>
      </w:r>
      <w:r w:rsidR="00E451AD">
        <w:t>。</w:t>
      </w:r>
    </w:p>
    <w:p w14:paraId="77BFC89D" w14:textId="77777777" w:rsidR="00704ECA" w:rsidRDefault="00704ECA" w:rsidP="008A6E51">
      <w:pPr>
        <w:pStyle w:val="a0"/>
      </w:pPr>
    </w:p>
    <w:p w14:paraId="13801517" w14:textId="1318C4A9" w:rsidR="00704ECA" w:rsidRDefault="00171328" w:rsidP="00704ECA">
      <w:pPr>
        <w:pStyle w:val="2"/>
      </w:pPr>
      <w:bookmarkStart w:id="17" w:name="_Toc388540496"/>
      <w:r>
        <w:rPr>
          <w:rFonts w:hint="eastAsia"/>
        </w:rPr>
        <w:t>项目</w:t>
      </w:r>
      <w:r w:rsidR="00704ECA" w:rsidRPr="00704ECA">
        <w:rPr>
          <w:rFonts w:hint="eastAsia"/>
        </w:rPr>
        <w:t>目录说明</w:t>
      </w:r>
      <w:bookmarkEnd w:id="17"/>
    </w:p>
    <w:p w14:paraId="33B5D61E" w14:textId="375276BE" w:rsidR="008A4F72" w:rsidRDefault="00085CAB" w:rsidP="008A6E51">
      <w:pPr>
        <w:pStyle w:val="a0"/>
      </w:pPr>
      <w:r>
        <w:rPr>
          <w:rFonts w:hint="eastAsia"/>
        </w:rPr>
        <w:t>项目</w:t>
      </w:r>
      <w:r w:rsidR="008A4F72">
        <w:t>构建目录如下：</w:t>
      </w:r>
    </w:p>
    <w:p w14:paraId="61E410AB" w14:textId="77777777" w:rsidR="0018663F" w:rsidRDefault="007564A4" w:rsidP="008A6E51">
      <w:pPr>
        <w:pStyle w:val="a0"/>
      </w:pPr>
      <w:r>
        <w:rPr>
          <w:noProof/>
          <w:snapToGrid/>
        </w:rPr>
        <w:drawing>
          <wp:inline distT="0" distB="0" distL="0" distR="0" wp14:anchorId="6F8F1C0E" wp14:editId="60343567">
            <wp:extent cx="1209675" cy="11620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CD0" w14:textId="77777777" w:rsidR="0048224E" w:rsidRDefault="00DD2E7B" w:rsidP="008A6E51">
      <w:pPr>
        <w:pStyle w:val="a0"/>
      </w:pPr>
      <w:r>
        <w:t xml:space="preserve">product </w:t>
      </w:r>
      <w:r>
        <w:t>为产品名称</w:t>
      </w:r>
    </w:p>
    <w:p w14:paraId="5A6F6F20" w14:textId="77777777" w:rsidR="00DD2E7B" w:rsidRDefault="0048224E" w:rsidP="008A6E51">
      <w:pPr>
        <w:pStyle w:val="a0"/>
      </w:pPr>
      <w:r>
        <w:tab/>
      </w:r>
      <w:r w:rsidR="00C977F9">
        <w:t xml:space="preserve">admin </w:t>
      </w:r>
      <w:r w:rsidR="004B2E8B">
        <w:t>后台项目模块</w:t>
      </w:r>
      <w:r w:rsidR="00085CAB">
        <w:rPr>
          <w:rFonts w:hint="eastAsia"/>
        </w:rPr>
        <w:t>的目录</w:t>
      </w:r>
    </w:p>
    <w:p w14:paraId="0006F4DF" w14:textId="77777777" w:rsidR="004B2E8B" w:rsidRDefault="004B2E8B" w:rsidP="008A6E51">
      <w:pPr>
        <w:pStyle w:val="a0"/>
      </w:pPr>
      <w:r>
        <w:tab/>
        <w:t>app</w:t>
      </w:r>
      <w:r>
        <w:tab/>
      </w:r>
      <w:r w:rsidR="0080655E">
        <w:t>移动端接口项目模块</w:t>
      </w:r>
      <w:r w:rsidR="00085CAB">
        <w:rPr>
          <w:rFonts w:hint="eastAsia"/>
        </w:rPr>
        <w:t>的目录</w:t>
      </w:r>
    </w:p>
    <w:p w14:paraId="25ECC51D" w14:textId="71A23475" w:rsidR="0080655E" w:rsidRDefault="0080655E" w:rsidP="008A6E51">
      <w:pPr>
        <w:pStyle w:val="a0"/>
      </w:pPr>
      <w:r>
        <w:tab/>
        <w:t>web</w:t>
      </w:r>
      <w:r>
        <w:tab/>
      </w:r>
      <w:r>
        <w:t>前台项目模块</w:t>
      </w:r>
      <w:r w:rsidR="00085CAB">
        <w:rPr>
          <w:rFonts w:hint="eastAsia"/>
        </w:rPr>
        <w:t>的目录</w:t>
      </w:r>
    </w:p>
    <w:p w14:paraId="0752A290" w14:textId="77777777" w:rsidR="0080655E" w:rsidRDefault="0080655E" w:rsidP="00C56F8C">
      <w:pPr>
        <w:pStyle w:val="a0"/>
      </w:pPr>
      <w:r>
        <w:t xml:space="preserve">server </w:t>
      </w:r>
      <w:r w:rsidR="003D2E8F">
        <w:t>服务端，统一业务处理</w:t>
      </w:r>
      <w:r w:rsidR="00EA7AF1">
        <w:t>项目模块</w:t>
      </w:r>
      <w:r w:rsidR="00085CAB">
        <w:rPr>
          <w:rFonts w:hint="eastAsia"/>
        </w:rPr>
        <w:t>的目录</w:t>
      </w:r>
    </w:p>
    <w:p w14:paraId="083311D5" w14:textId="77777777" w:rsidR="001338F1" w:rsidRDefault="001338F1" w:rsidP="00C56F8C">
      <w:pPr>
        <w:pStyle w:val="a0"/>
      </w:pPr>
      <w:r>
        <w:t xml:space="preserve">pom.xml </w:t>
      </w:r>
      <w:r>
        <w:t>统一配置产品的版本信息</w:t>
      </w:r>
      <w:r w:rsidR="003333E8">
        <w:t>以及</w:t>
      </w:r>
      <w:r>
        <w:t>模块</w:t>
      </w:r>
      <w:r w:rsidR="00085CAB">
        <w:rPr>
          <w:rFonts w:hint="eastAsia"/>
        </w:rPr>
        <w:t>的文件</w:t>
      </w:r>
    </w:p>
    <w:p w14:paraId="2A3FCF9A" w14:textId="77777777" w:rsidR="007026AF" w:rsidRDefault="007026AF" w:rsidP="00C56F8C">
      <w:pPr>
        <w:pStyle w:val="a0"/>
      </w:pPr>
    </w:p>
    <w:p w14:paraId="6D0C1BC3" w14:textId="4FD69178" w:rsidR="005B2754" w:rsidRDefault="008A13D6" w:rsidP="00704ECA">
      <w:pPr>
        <w:pStyle w:val="2"/>
      </w:pPr>
      <w:bookmarkStart w:id="18" w:name="_Toc388540497"/>
      <w:r>
        <w:t>模块项目</w:t>
      </w:r>
      <w:r w:rsidR="00E409F9">
        <w:t>包</w:t>
      </w:r>
      <w:r w:rsidR="005B2754">
        <w:t>目录</w:t>
      </w:r>
      <w:r w:rsidR="00E409F9">
        <w:t>结构说明</w:t>
      </w:r>
      <w:bookmarkEnd w:id="18"/>
    </w:p>
    <w:p w14:paraId="0491F95C" w14:textId="77777777" w:rsidR="004C0E30" w:rsidRDefault="00FE3A15" w:rsidP="008A6E51">
      <w:pPr>
        <w:pStyle w:val="a0"/>
      </w:pPr>
      <w:r>
        <w:rPr>
          <w:rFonts w:hint="eastAsia"/>
        </w:rPr>
        <w:t xml:space="preserve"> </w:t>
      </w:r>
      <w:r w:rsidR="004C0E30">
        <w:t>业务项目结构介绍：</w:t>
      </w:r>
    </w:p>
    <w:p w14:paraId="6F17F917" w14:textId="77777777" w:rsidR="00A811B8" w:rsidRDefault="00A811B8" w:rsidP="008A6E51">
      <w:pPr>
        <w:pStyle w:val="a0"/>
      </w:pPr>
      <w:r>
        <w:t xml:space="preserve">admin,app,web </w:t>
      </w:r>
      <w:r>
        <w:t>为服务接入层</w:t>
      </w:r>
      <w:r w:rsidR="00FE3A15">
        <w:rPr>
          <w:rFonts w:hint="eastAsia"/>
        </w:rPr>
        <w:t>,</w:t>
      </w:r>
      <w:r w:rsidR="00FE3A15">
        <w:rPr>
          <w:rFonts w:hint="eastAsia"/>
        </w:rPr>
        <w:t>对应各模块项目的请求</w:t>
      </w:r>
      <w:r>
        <w:t>，针对不同终端请求进行处理和适配，共享</w:t>
      </w:r>
      <w:r>
        <w:t>service</w:t>
      </w:r>
      <w:r>
        <w:t>层，实现业务统一处理；</w:t>
      </w:r>
    </w:p>
    <w:p w14:paraId="05BBC9D1" w14:textId="77777777" w:rsidR="00A811B8" w:rsidRDefault="00CB28AF" w:rsidP="008A6E51">
      <w:pPr>
        <w:pStyle w:val="a0"/>
      </w:pPr>
      <w:r>
        <w:rPr>
          <w:rFonts w:hint="eastAsia"/>
        </w:rPr>
        <w:t>entity</w:t>
      </w:r>
      <w:r>
        <w:t xml:space="preserve"> </w:t>
      </w:r>
      <w:r>
        <w:t>实体层，对应数据结构</w:t>
      </w:r>
      <w:r w:rsidR="00F4251E">
        <w:t>；</w:t>
      </w:r>
    </w:p>
    <w:p w14:paraId="1039FE1E" w14:textId="77777777" w:rsidR="00CB28AF" w:rsidRDefault="00CB28AF" w:rsidP="008A6E51">
      <w:pPr>
        <w:pStyle w:val="a0"/>
      </w:pPr>
      <w:r>
        <w:rPr>
          <w:rFonts w:hint="eastAsia"/>
        </w:rPr>
        <w:t>util</w:t>
      </w:r>
      <w:r>
        <w:rPr>
          <w:rFonts w:hint="eastAsia"/>
        </w:rPr>
        <w:t>，</w:t>
      </w:r>
      <w:r>
        <w:rPr>
          <w:rFonts w:hint="eastAsia"/>
        </w:rPr>
        <w:t>common</w:t>
      </w:r>
      <w:r>
        <w:rPr>
          <w:rFonts w:hint="eastAsia"/>
        </w:rPr>
        <w:t>，</w:t>
      </w:r>
      <w:r>
        <w:rPr>
          <w:rFonts w:hint="eastAsia"/>
        </w:rPr>
        <w:t>task</w:t>
      </w:r>
      <w:r>
        <w:t>为辅助性层级</w:t>
      </w:r>
      <w:r w:rsidR="00F4251E">
        <w:t>；</w:t>
      </w:r>
    </w:p>
    <w:p w14:paraId="1BD6784D" w14:textId="77777777" w:rsidR="00931F2B" w:rsidRDefault="00931F2B" w:rsidP="008A6E51">
      <w:pPr>
        <w:pStyle w:val="a0"/>
      </w:pPr>
    </w:p>
    <w:p w14:paraId="0DD1ECAE" w14:textId="77777777" w:rsidR="00931F2B" w:rsidRDefault="00931F2B" w:rsidP="008A6E51">
      <w:pPr>
        <w:pStyle w:val="a0"/>
      </w:pPr>
      <w:r>
        <w:t>同样</w:t>
      </w:r>
      <w:r>
        <w:rPr>
          <w:rFonts w:hint="eastAsia"/>
        </w:rPr>
        <w:t xml:space="preserve"> </w:t>
      </w:r>
      <w:r>
        <w:rPr>
          <w:rFonts w:hint="eastAsia"/>
        </w:rPr>
        <w:t>各模块项目与</w:t>
      </w:r>
      <w:r>
        <w:rPr>
          <w:rFonts w:hint="eastAsia"/>
        </w:rPr>
        <w:t>sever</w:t>
      </w:r>
      <w:r>
        <w:rPr>
          <w:rFonts w:hint="eastAsia"/>
        </w:rPr>
        <w:t>项目的关系是：业务逻辑与视图展现层的分离。</w:t>
      </w:r>
    </w:p>
    <w:p w14:paraId="4971865C" w14:textId="77777777" w:rsidR="008A13D6" w:rsidRDefault="00390AC5" w:rsidP="008A6E51">
      <w:pPr>
        <w:pStyle w:val="a0"/>
      </w:pPr>
      <w:r>
        <w:rPr>
          <w:noProof/>
          <w:snapToGrid/>
        </w:rPr>
        <w:lastRenderedPageBreak/>
        <w:drawing>
          <wp:inline distT="0" distB="0" distL="0" distR="0" wp14:anchorId="4DF1950C" wp14:editId="47EFC506">
            <wp:extent cx="5715000" cy="355473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4546" w14:textId="77777777" w:rsidR="004C0E30" w:rsidRDefault="004C0E30" w:rsidP="008A6E51">
      <w:pPr>
        <w:pStyle w:val="a0"/>
      </w:pPr>
    </w:p>
    <w:p w14:paraId="5A3A5DB4" w14:textId="77777777" w:rsidR="004C0E30" w:rsidRDefault="004C0E30" w:rsidP="008A6E51">
      <w:pPr>
        <w:pStyle w:val="a0"/>
      </w:pPr>
      <w:r>
        <w:rPr>
          <w:noProof/>
          <w:snapToGrid/>
        </w:rPr>
        <w:drawing>
          <wp:inline distT="0" distB="0" distL="0" distR="0" wp14:anchorId="546664F3" wp14:editId="773B9C16">
            <wp:extent cx="5715000" cy="339026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2FA" w14:textId="77777777" w:rsidR="004C0E30" w:rsidRPr="008A13D6" w:rsidRDefault="004C0E30" w:rsidP="008A6E51">
      <w:pPr>
        <w:pStyle w:val="a0"/>
      </w:pPr>
    </w:p>
    <w:p w14:paraId="345E0978" w14:textId="178824A9" w:rsidR="005B2754" w:rsidRDefault="00B826B7" w:rsidP="00704ECA">
      <w:pPr>
        <w:pStyle w:val="2"/>
      </w:pPr>
      <w:bookmarkStart w:id="19" w:name="_Toc388540498"/>
      <w:r>
        <w:rPr>
          <w:rFonts w:hint="eastAsia"/>
        </w:rPr>
        <w:t>项目</w:t>
      </w:r>
      <w:r w:rsidR="005B2754">
        <w:rPr>
          <w:rFonts w:hint="eastAsia"/>
        </w:rPr>
        <w:t>文件命名规则</w:t>
      </w:r>
      <w:bookmarkEnd w:id="19"/>
    </w:p>
    <w:p w14:paraId="169E005C" w14:textId="77777777" w:rsidR="003152BC" w:rsidRDefault="00BF0861" w:rsidP="008A6E51">
      <w:pPr>
        <w:pStyle w:val="a0"/>
      </w:pPr>
      <w:r>
        <w:rPr>
          <w:rFonts w:hint="eastAsia"/>
        </w:rPr>
        <w:t>此处</w:t>
      </w:r>
      <w:r w:rsidR="00F243AB">
        <w:rPr>
          <w:rFonts w:hint="eastAsia"/>
        </w:rPr>
        <w:t>主要强调</w:t>
      </w:r>
      <w:r w:rsidR="00E72E07">
        <w:rPr>
          <w:rFonts w:hint="eastAsia"/>
        </w:rPr>
        <w:t>几处主要规范，其他地方参考开发规范；</w:t>
      </w:r>
    </w:p>
    <w:p w14:paraId="46809300" w14:textId="77777777" w:rsidR="00E72E07" w:rsidRDefault="00E72E07" w:rsidP="008A6E51">
      <w:pPr>
        <w:pStyle w:val="a0"/>
      </w:pPr>
      <w:r>
        <w:t>控制层</w:t>
      </w:r>
      <w:r w:rsidR="004451D5">
        <w:t>(</w:t>
      </w:r>
      <w:r w:rsidR="00962012">
        <w:t>包名：</w:t>
      </w:r>
      <w:r w:rsidR="004451D5">
        <w:t>web</w:t>
      </w:r>
      <w:r w:rsidR="004451D5">
        <w:t>，</w:t>
      </w:r>
      <w:r w:rsidR="004451D5">
        <w:t>admin</w:t>
      </w:r>
      <w:r w:rsidR="004451D5">
        <w:t>，</w:t>
      </w:r>
      <w:r w:rsidR="004451D5">
        <w:t>app)</w:t>
      </w:r>
      <w:r>
        <w:t>格式：</w:t>
      </w:r>
      <w:r>
        <w:t>Xxx</w:t>
      </w:r>
      <w:r w:rsidRPr="00E72E07">
        <w:rPr>
          <w:color w:val="FF0000"/>
        </w:rPr>
        <w:t>Ctrl</w:t>
      </w:r>
      <w:r>
        <w:t>.java</w:t>
      </w:r>
    </w:p>
    <w:p w14:paraId="4D944F13" w14:textId="77777777" w:rsidR="00E72E07" w:rsidRDefault="00E72E07" w:rsidP="008A6E51">
      <w:pPr>
        <w:pStyle w:val="a0"/>
      </w:pPr>
      <w:r>
        <w:t>Service</w:t>
      </w:r>
      <w:r w:rsidR="00962012">
        <w:t>(</w:t>
      </w:r>
      <w:r w:rsidR="00962012">
        <w:t>包名：</w:t>
      </w:r>
      <w:r w:rsidR="00962012">
        <w:t>service)</w:t>
      </w:r>
      <w:r>
        <w:t>：</w:t>
      </w:r>
      <w:r>
        <w:t>Xxx</w:t>
      </w:r>
      <w:r w:rsidRPr="00E72E07">
        <w:rPr>
          <w:color w:val="FF0000"/>
        </w:rPr>
        <w:t>Service</w:t>
      </w:r>
      <w:r>
        <w:t>.java</w:t>
      </w:r>
    </w:p>
    <w:p w14:paraId="4DAA7134" w14:textId="77777777" w:rsidR="00E72E07" w:rsidRDefault="00E72E07" w:rsidP="008A6E51">
      <w:pPr>
        <w:pStyle w:val="a0"/>
      </w:pPr>
      <w:r>
        <w:lastRenderedPageBreak/>
        <w:t xml:space="preserve">Ibatis sql </w:t>
      </w:r>
      <w:r>
        <w:t>配置文件</w:t>
      </w:r>
      <w:r w:rsidR="008B2C18">
        <w:rPr>
          <w:rFonts w:hint="eastAsia"/>
        </w:rPr>
        <w:t>(</w:t>
      </w:r>
      <w:r w:rsidR="008B2C18">
        <w:t>sqlmap</w:t>
      </w:r>
      <w:r w:rsidR="008B2C18">
        <w:t>目录</w:t>
      </w:r>
      <w:r w:rsidR="008B2C18">
        <w:rPr>
          <w:rFonts w:hint="eastAsia"/>
        </w:rPr>
        <w:t>)</w:t>
      </w:r>
      <w:r>
        <w:t>：</w:t>
      </w:r>
      <w:r>
        <w:t>xxx</w:t>
      </w:r>
      <w:r w:rsidRPr="00E72E07">
        <w:rPr>
          <w:color w:val="FF0000"/>
        </w:rPr>
        <w:t>_sql</w:t>
      </w:r>
      <w:r>
        <w:t>.xml</w:t>
      </w:r>
    </w:p>
    <w:p w14:paraId="1EC5C7E9" w14:textId="77777777" w:rsidR="00E72E07" w:rsidRPr="003152BC" w:rsidRDefault="00E72E07" w:rsidP="008A6E51">
      <w:pPr>
        <w:pStyle w:val="a0"/>
      </w:pPr>
    </w:p>
    <w:p w14:paraId="2492FE54" w14:textId="15B6ACAE" w:rsidR="00C15B09" w:rsidRDefault="00C15B09" w:rsidP="00C15B09">
      <w:pPr>
        <w:pStyle w:val="1"/>
      </w:pPr>
      <w:bookmarkStart w:id="20" w:name="_Toc388540499"/>
      <w:r>
        <w:t>项目</w:t>
      </w:r>
      <w:r w:rsidR="00F243AB">
        <w:t>权限使用</w:t>
      </w:r>
      <w:r>
        <w:t>说明</w:t>
      </w:r>
      <w:bookmarkEnd w:id="20"/>
    </w:p>
    <w:p w14:paraId="36339756" w14:textId="77777777" w:rsidR="00575C92" w:rsidRPr="00575C92" w:rsidRDefault="00575C92" w:rsidP="00575C92">
      <w:pPr>
        <w:pStyle w:val="2"/>
      </w:pPr>
      <w:bookmarkStart w:id="21" w:name="_Toc388540500"/>
      <w:r>
        <w:t>思路</w:t>
      </w:r>
      <w:bookmarkEnd w:id="21"/>
    </w:p>
    <w:p w14:paraId="74418845" w14:textId="77777777" w:rsidR="00575C92" w:rsidRDefault="00936940" w:rsidP="008A6E51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，</w:t>
      </w:r>
      <w:r w:rsidR="00575C92">
        <w:rPr>
          <w:rFonts w:hint="eastAsia"/>
        </w:rPr>
        <w:t>针对不同终端，通过配置不同的</w:t>
      </w:r>
      <w:r w:rsidR="00575C92">
        <w:rPr>
          <w:rFonts w:hint="eastAsia"/>
        </w:rPr>
        <w:t>filter</w:t>
      </w:r>
      <w:r w:rsidR="00575C92">
        <w:rPr>
          <w:rFonts w:hint="eastAsia"/>
        </w:rPr>
        <w:t>分别进行权限处理。</w:t>
      </w:r>
    </w:p>
    <w:p w14:paraId="1115AA97" w14:textId="77777777" w:rsidR="00575C92" w:rsidRDefault="00936940" w:rsidP="008A6E51">
      <w:pPr>
        <w:pStyle w:val="a0"/>
      </w:pPr>
      <w:r>
        <w:t>2</w:t>
      </w:r>
      <w:r>
        <w:t>，</w:t>
      </w:r>
      <w:r w:rsidR="00CE48A4">
        <w:rPr>
          <w:rFonts w:hint="eastAsia"/>
        </w:rPr>
        <w:t>通过请求隔离</w:t>
      </w:r>
      <w:r w:rsidR="00CE48A4">
        <w:rPr>
          <w:rFonts w:hint="eastAsia"/>
        </w:rPr>
        <w:t>(</w:t>
      </w:r>
      <w:r w:rsidR="00CE48A4">
        <w:rPr>
          <w:rFonts w:hint="eastAsia"/>
        </w:rPr>
        <w:t>在</w:t>
      </w:r>
      <w:r w:rsidR="00CE48A4">
        <w:rPr>
          <w:rFonts w:hint="eastAsia"/>
        </w:rPr>
        <w:t xml:space="preserve">spring.xml </w:t>
      </w:r>
      <w:r w:rsidR="00CE48A4">
        <w:rPr>
          <w:rFonts w:hint="eastAsia"/>
        </w:rPr>
        <w:t>中配置</w:t>
      </w:r>
      <w:r w:rsidR="00CE48A4">
        <w:t>)</w:t>
      </w:r>
      <w:r w:rsidR="00CE48A4">
        <w:t>，实现各终端项目控制层独立服务。</w:t>
      </w:r>
    </w:p>
    <w:p w14:paraId="073E2F83" w14:textId="77777777" w:rsidR="00F243AB" w:rsidRDefault="00936940" w:rsidP="008A6E51">
      <w:pPr>
        <w:pStyle w:val="a0"/>
      </w:pPr>
      <w:r>
        <w:t>3</w:t>
      </w:r>
      <w:r>
        <w:t>，</w:t>
      </w:r>
      <w:r w:rsidR="001C4B02">
        <w:rPr>
          <w:rFonts w:hint="eastAsia"/>
        </w:rPr>
        <w:t>框架目前通过</w:t>
      </w:r>
      <w:r w:rsidR="001C4B02">
        <w:rPr>
          <w:rFonts w:hint="eastAsia"/>
        </w:rPr>
        <w:t>filter</w:t>
      </w:r>
      <w:r w:rsidR="001C4B02">
        <w:rPr>
          <w:rFonts w:hint="eastAsia"/>
        </w:rPr>
        <w:t>实现项目访问权限管理，</w:t>
      </w:r>
      <w:r w:rsidR="008F2EBD">
        <w:rPr>
          <w:rFonts w:hint="eastAsia"/>
        </w:rPr>
        <w:t>后续将联合</w:t>
      </w:r>
      <w:r w:rsidR="008F2EBD">
        <w:rPr>
          <w:rFonts w:hint="eastAsia"/>
        </w:rPr>
        <w:t xml:space="preserve"> </w:t>
      </w:r>
      <w:r w:rsidR="008F2EBD">
        <w:rPr>
          <w:rFonts w:hint="eastAsia"/>
        </w:rPr>
        <w:t>业务平台中的</w:t>
      </w:r>
      <w:r w:rsidR="008F2EBD">
        <w:rPr>
          <w:rFonts w:hint="eastAsia"/>
        </w:rPr>
        <w:t xml:space="preserve"> </w:t>
      </w:r>
      <w:r w:rsidR="008F2EBD">
        <w:rPr>
          <w:rFonts w:hint="eastAsia"/>
        </w:rPr>
        <w:t>菜单，权限，角色，组织机构等实现更为完善的权限配置管理。</w:t>
      </w:r>
    </w:p>
    <w:p w14:paraId="77B16118" w14:textId="77777777" w:rsidR="00652B35" w:rsidRDefault="00652B35" w:rsidP="008A6E51">
      <w:pPr>
        <w:pStyle w:val="a0"/>
      </w:pPr>
    </w:p>
    <w:p w14:paraId="6AE6D1DF" w14:textId="77777777" w:rsidR="008F2EBD" w:rsidRDefault="00652B35" w:rsidP="008A6E51">
      <w:pPr>
        <w:pStyle w:val="a0"/>
      </w:pPr>
      <w:r>
        <w:t>说明：</w:t>
      </w:r>
      <w:r w:rsidR="008F2EBD">
        <w:t>目前代码为基础版，可以解决多种方式（接口请求方式，</w:t>
      </w:r>
      <w:r w:rsidR="008F2EBD">
        <w:t>Ajax</w:t>
      </w:r>
      <w:r w:rsidR="008F2EBD">
        <w:t>请求方式，页面调整方式）的请求权限处理。</w:t>
      </w:r>
    </w:p>
    <w:p w14:paraId="340E5777" w14:textId="77777777" w:rsidR="00575C92" w:rsidRDefault="00575C92" w:rsidP="008A6E51">
      <w:pPr>
        <w:pStyle w:val="a0"/>
      </w:pPr>
    </w:p>
    <w:p w14:paraId="253E4906" w14:textId="78CD5426" w:rsidR="008F2EBD" w:rsidRDefault="0077458A" w:rsidP="00D12FB4">
      <w:pPr>
        <w:pStyle w:val="2"/>
      </w:pPr>
      <w:bookmarkStart w:id="22" w:name="_Toc388540501"/>
      <w:r>
        <w:t>代码使用</w:t>
      </w:r>
      <w:bookmarkEnd w:id="22"/>
    </w:p>
    <w:p w14:paraId="61842805" w14:textId="77777777" w:rsidR="0077458A" w:rsidRDefault="00C544D4" w:rsidP="008A6E51">
      <w:pPr>
        <w:pStyle w:val="a0"/>
        <w:numPr>
          <w:ilvl w:val="0"/>
          <w:numId w:val="38"/>
        </w:numPr>
      </w:pPr>
      <w:r>
        <w:t>配置需要拦截的</w:t>
      </w:r>
      <w:r>
        <w:t>url</w:t>
      </w:r>
      <w:r w:rsidR="00575C92">
        <w:t xml:space="preserve"> </w:t>
      </w:r>
    </w:p>
    <w:p w14:paraId="2600348A" w14:textId="77777777" w:rsidR="005C470B" w:rsidRDefault="00C544D4" w:rsidP="008A6E51">
      <w:pPr>
        <w:pStyle w:val="a0"/>
      </w:pPr>
      <w:r>
        <w:rPr>
          <w:rFonts w:hint="eastAsia"/>
        </w:rPr>
        <w:t>在</w:t>
      </w:r>
      <w:r w:rsidR="00F85357">
        <w:rPr>
          <w:rFonts w:hint="eastAsia"/>
        </w:rPr>
        <w:t>示例项目中</w:t>
      </w:r>
      <w:r w:rsidR="00F85357">
        <w:rPr>
          <w:rFonts w:hint="eastAsia"/>
        </w:rPr>
        <w:t>web</w:t>
      </w:r>
      <w:r w:rsidR="00F85357">
        <w:rPr>
          <w:rFonts w:hint="eastAsia"/>
        </w:rPr>
        <w:t>项目模块的</w:t>
      </w:r>
      <w:r>
        <w:rPr>
          <w:rFonts w:hint="eastAsia"/>
        </w:rPr>
        <w:t>web</w:t>
      </w:r>
      <w:r>
        <w:t>.xml</w:t>
      </w:r>
      <w:r>
        <w:t>中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8496"/>
      </w:tblGrid>
      <w:tr w:rsidR="00F85357" w14:paraId="706E190F" w14:textId="77777777" w:rsidTr="00F85357">
        <w:tc>
          <w:tcPr>
            <w:tcW w:w="9216" w:type="dxa"/>
          </w:tcPr>
          <w:p w14:paraId="70EC5B1C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&lt;!-- 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权限过滤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filter 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开始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 --&gt;</w:t>
            </w:r>
          </w:p>
          <w:p w14:paraId="36703E3A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0B10170F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SecurityFilter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035141B7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filter-class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com.incito.product.common.WebSecurityFilter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filter-class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5F52C3D9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init-param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053048C9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param-name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urls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param-name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2864EF2F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param-value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/xxx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param-value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43389F56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init-param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6E458819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7C830976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filter-mapping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4A0EE0BD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SecurityFilter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filter-name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37D089A7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url-pattern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/xxx1/*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url-pattern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563DA116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url-pattern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>/xxx2/*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url-pattern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1559A588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&lt;/</w:t>
            </w:r>
            <w:r w:rsidRPr="00F85357">
              <w:rPr>
                <w:rFonts w:ascii="Consolas" w:hAnsi="Consolas" w:cs="Consolas"/>
                <w:snapToGrid/>
                <w:color w:val="3F7F7F"/>
                <w:sz w:val="22"/>
                <w:szCs w:val="24"/>
              </w:rPr>
              <w:t>filter-mapping</w:t>
            </w:r>
            <w:r w:rsidRPr="00F85357">
              <w:rPr>
                <w:rFonts w:ascii="Consolas" w:hAnsi="Consolas" w:cs="Consolas"/>
                <w:snapToGrid/>
                <w:color w:val="008080"/>
                <w:sz w:val="22"/>
                <w:szCs w:val="24"/>
              </w:rPr>
              <w:t>&gt;</w:t>
            </w:r>
          </w:p>
          <w:p w14:paraId="2B301266" w14:textId="77777777" w:rsidR="00F85357" w:rsidRPr="00F85357" w:rsidRDefault="00F85357" w:rsidP="00F8535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F85357">
              <w:rPr>
                <w:rFonts w:ascii="Consolas" w:hAnsi="Consolas" w:cs="Consolas"/>
                <w:snapToGrid/>
                <w:color w:val="000000"/>
                <w:sz w:val="22"/>
                <w:szCs w:val="24"/>
              </w:rPr>
              <w:tab/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&lt;!-- url-patter 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需要过滤的请求规则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 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，多个配置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 xml:space="preserve"> url-patter 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列表</w:t>
            </w:r>
            <w:r w:rsidRPr="00F85357">
              <w:rPr>
                <w:rFonts w:ascii="Consolas" w:hAnsi="Consolas" w:cs="Consolas"/>
                <w:snapToGrid/>
                <w:color w:val="3F5FBF"/>
                <w:sz w:val="22"/>
                <w:szCs w:val="24"/>
              </w:rPr>
              <w:t>--&gt;</w:t>
            </w:r>
          </w:p>
          <w:p w14:paraId="6E3E8B2C" w14:textId="77777777" w:rsidR="00F85357" w:rsidRDefault="00F85357" w:rsidP="008A6E51">
            <w:pPr>
              <w:pStyle w:val="a0"/>
            </w:pPr>
            <w:r w:rsidRPr="00F85357">
              <w:rPr>
                <w:snapToGrid/>
                <w:color w:val="000000"/>
              </w:rPr>
              <w:tab/>
            </w:r>
            <w:r w:rsidRPr="00F85357">
              <w:rPr>
                <w:snapToGrid/>
              </w:rPr>
              <w:t xml:space="preserve">&lt;!-- </w:t>
            </w:r>
            <w:r w:rsidRPr="00F85357">
              <w:rPr>
                <w:snapToGrid/>
              </w:rPr>
              <w:t>权限过滤</w:t>
            </w:r>
            <w:r w:rsidRPr="00F85357">
              <w:rPr>
                <w:snapToGrid/>
              </w:rPr>
              <w:t xml:space="preserve">filter </w:t>
            </w:r>
            <w:r w:rsidRPr="00F85357">
              <w:rPr>
                <w:snapToGrid/>
              </w:rPr>
              <w:t>结束</w:t>
            </w:r>
            <w:r w:rsidRPr="00F85357">
              <w:rPr>
                <w:snapToGrid/>
              </w:rPr>
              <w:t xml:space="preserve"> --&gt;</w:t>
            </w:r>
          </w:p>
        </w:tc>
      </w:tr>
    </w:tbl>
    <w:p w14:paraId="4AC43AE0" w14:textId="77777777" w:rsidR="00F85357" w:rsidRDefault="00BC2AA7" w:rsidP="008A6E51">
      <w:pPr>
        <w:pStyle w:val="a0"/>
        <w:rPr>
          <w:snapToGrid/>
        </w:rPr>
      </w:pPr>
      <w:r>
        <w:rPr>
          <w:rFonts w:hint="eastAsia"/>
        </w:rPr>
        <w:t>说明：</w:t>
      </w:r>
      <w:r w:rsidRPr="00F85357">
        <w:rPr>
          <w:snapToGrid/>
        </w:rPr>
        <w:t>WebSecurityFilter</w:t>
      </w:r>
      <w:r>
        <w:rPr>
          <w:snapToGrid/>
        </w:rPr>
        <w:t>针对</w:t>
      </w:r>
      <w:r>
        <w:rPr>
          <w:snapToGrid/>
        </w:rPr>
        <w:t>web</w:t>
      </w:r>
      <w:r>
        <w:rPr>
          <w:snapToGrid/>
        </w:rPr>
        <w:t>项目进行权限处理，</w:t>
      </w:r>
      <w:r>
        <w:rPr>
          <w:snapToGrid/>
        </w:rPr>
        <w:t>app</w:t>
      </w:r>
      <w:r>
        <w:rPr>
          <w:snapToGrid/>
        </w:rPr>
        <w:t>，</w:t>
      </w:r>
      <w:r>
        <w:rPr>
          <w:snapToGrid/>
        </w:rPr>
        <w:t>admin</w:t>
      </w:r>
      <w:r>
        <w:rPr>
          <w:snapToGrid/>
        </w:rPr>
        <w:t>项目对应的</w:t>
      </w:r>
      <w:r>
        <w:rPr>
          <w:snapToGrid/>
        </w:rPr>
        <w:t>filter</w:t>
      </w:r>
      <w:r>
        <w:rPr>
          <w:snapToGrid/>
        </w:rPr>
        <w:t>是</w:t>
      </w:r>
      <w:r>
        <w:rPr>
          <w:snapToGrid/>
        </w:rPr>
        <w:t>App</w:t>
      </w:r>
      <w:r w:rsidRPr="00F85357">
        <w:rPr>
          <w:snapToGrid/>
        </w:rPr>
        <w:t>SecurityFilter</w:t>
      </w:r>
      <w:r>
        <w:rPr>
          <w:snapToGrid/>
        </w:rPr>
        <w:t>，</w:t>
      </w:r>
      <w:r>
        <w:rPr>
          <w:rFonts w:hint="eastAsia"/>
          <w:snapToGrid/>
        </w:rPr>
        <w:t>Admin</w:t>
      </w:r>
      <w:r w:rsidRPr="00F85357">
        <w:rPr>
          <w:snapToGrid/>
        </w:rPr>
        <w:t>SecurityFilter</w:t>
      </w:r>
      <w:r>
        <w:rPr>
          <w:snapToGrid/>
        </w:rPr>
        <w:t>.</w:t>
      </w:r>
    </w:p>
    <w:p w14:paraId="651388E7" w14:textId="77777777" w:rsidR="00BC2AA7" w:rsidRDefault="00B00E01" w:rsidP="008A6E51">
      <w:pPr>
        <w:pStyle w:val="a0"/>
        <w:rPr>
          <w:snapToGrid/>
        </w:rPr>
      </w:pPr>
      <w:r w:rsidRPr="00F85357">
        <w:rPr>
          <w:snapToGrid/>
          <w:color w:val="008080"/>
        </w:rPr>
        <w:t>&lt;</w:t>
      </w:r>
      <w:r w:rsidRPr="00F85357">
        <w:rPr>
          <w:snapToGrid/>
          <w:color w:val="3F7F7F"/>
        </w:rPr>
        <w:t>param-value</w:t>
      </w:r>
      <w:r w:rsidRPr="00F85357">
        <w:rPr>
          <w:snapToGrid/>
          <w:color w:val="008080"/>
        </w:rPr>
        <w:t>&gt;</w:t>
      </w:r>
      <w:r w:rsidRPr="00F85357">
        <w:rPr>
          <w:snapToGrid/>
          <w:color w:val="000000"/>
        </w:rPr>
        <w:t>/xxx</w:t>
      </w:r>
      <w:r w:rsidRPr="00F85357">
        <w:rPr>
          <w:snapToGrid/>
          <w:color w:val="008080"/>
        </w:rPr>
        <w:t>&lt;/</w:t>
      </w:r>
      <w:r w:rsidRPr="00F85357">
        <w:rPr>
          <w:snapToGrid/>
          <w:color w:val="3F7F7F"/>
        </w:rPr>
        <w:t>param-value</w:t>
      </w:r>
      <w:r w:rsidRPr="00F85357">
        <w:rPr>
          <w:snapToGrid/>
          <w:color w:val="008080"/>
        </w:rPr>
        <w:t>&gt;</w:t>
      </w:r>
      <w:r>
        <w:rPr>
          <w:snapToGrid/>
          <w:color w:val="008080"/>
        </w:rPr>
        <w:t xml:space="preserve"> </w:t>
      </w:r>
      <w:r w:rsidRPr="00B00E01">
        <w:rPr>
          <w:snapToGrid/>
        </w:rPr>
        <w:t>用于配置</w:t>
      </w:r>
      <w:r w:rsidRPr="00B00E01">
        <w:rPr>
          <w:snapToGrid/>
        </w:rPr>
        <w:t>url</w:t>
      </w:r>
      <w:r w:rsidRPr="00B00E01">
        <w:rPr>
          <w:snapToGrid/>
        </w:rPr>
        <w:t>过滤中的白名单</w:t>
      </w:r>
      <w:r>
        <w:rPr>
          <w:snapToGrid/>
        </w:rPr>
        <w:t>，多资源以</w:t>
      </w:r>
      <w:r>
        <w:rPr>
          <w:snapToGrid/>
        </w:rPr>
        <w:t>|</w:t>
      </w:r>
      <w:r>
        <w:rPr>
          <w:snapToGrid/>
        </w:rPr>
        <w:t>隔开</w:t>
      </w:r>
    </w:p>
    <w:p w14:paraId="3977E47A" w14:textId="77777777" w:rsidR="00B00E01" w:rsidRDefault="00B00E01" w:rsidP="008A6E51">
      <w:pPr>
        <w:pStyle w:val="a0"/>
        <w:rPr>
          <w:snapToGrid/>
        </w:rPr>
      </w:pPr>
      <w:r w:rsidRPr="00B00E01">
        <w:rPr>
          <w:rFonts w:hint="eastAsia"/>
          <w:snapToGrid/>
        </w:rPr>
        <w:t>需要过滤的请求规则</w:t>
      </w:r>
      <w:r w:rsidRPr="00B00E01">
        <w:rPr>
          <w:rFonts w:hint="eastAsia"/>
          <w:snapToGrid/>
        </w:rPr>
        <w:t xml:space="preserve"> </w:t>
      </w:r>
      <w:r w:rsidRPr="00B00E01">
        <w:rPr>
          <w:rFonts w:hint="eastAsia"/>
          <w:snapToGrid/>
        </w:rPr>
        <w:t>，多个配置</w:t>
      </w:r>
      <w:r w:rsidRPr="00B00E01">
        <w:rPr>
          <w:rFonts w:hint="eastAsia"/>
          <w:snapToGrid/>
        </w:rPr>
        <w:t xml:space="preserve"> url-patter </w:t>
      </w:r>
      <w:r w:rsidRPr="00B00E01">
        <w:rPr>
          <w:rFonts w:hint="eastAsia"/>
          <w:snapToGrid/>
        </w:rPr>
        <w:t>列表</w:t>
      </w:r>
    </w:p>
    <w:p w14:paraId="4784FF00" w14:textId="77777777" w:rsidR="00B00E01" w:rsidRPr="00BC2AA7" w:rsidRDefault="00B00E01" w:rsidP="008A6E51">
      <w:pPr>
        <w:pStyle w:val="a0"/>
      </w:pPr>
    </w:p>
    <w:p w14:paraId="5437854E" w14:textId="77777777" w:rsidR="005C470B" w:rsidRDefault="00293CA9" w:rsidP="008A6E51">
      <w:pPr>
        <w:pStyle w:val="a0"/>
        <w:numPr>
          <w:ilvl w:val="0"/>
          <w:numId w:val="38"/>
        </w:numPr>
      </w:pPr>
      <w:r>
        <w:rPr>
          <w:rFonts w:hint="eastAsia"/>
        </w:rPr>
        <w:t>权限处理代码</w:t>
      </w:r>
    </w:p>
    <w:p w14:paraId="7101E729" w14:textId="77777777" w:rsidR="00293CA9" w:rsidRDefault="009C1CAF" w:rsidP="00C56F8C">
      <w:pPr>
        <w:pStyle w:val="a0"/>
      </w:pPr>
      <w:r>
        <w:rPr>
          <w:rFonts w:hint="eastAsia"/>
        </w:rPr>
        <w:t>实现是否登录判断：</w:t>
      </w:r>
    </w:p>
    <w:p w14:paraId="710E0A53" w14:textId="77777777" w:rsidR="009C1CAF" w:rsidRDefault="00B521D3" w:rsidP="00C56F8C">
      <w:pPr>
        <w:pStyle w:val="a0"/>
      </w:pPr>
      <w:r>
        <w:lastRenderedPageBreak/>
        <w:t>目前</w:t>
      </w:r>
      <w:r w:rsidR="009C1CAF">
        <w:t>通过</w:t>
      </w:r>
      <w:r w:rsidR="009C1CAF">
        <w:t>session</w:t>
      </w:r>
      <w:r w:rsidR="009C1CAF">
        <w:t>实现，</w:t>
      </w:r>
      <w:r w:rsidR="00DF7C32">
        <w:t>集群模式下登录信息需要存放到第三方缓存，或者依赖</w:t>
      </w:r>
      <w:r w:rsidR="00DF7C32">
        <w:t>web</w:t>
      </w:r>
      <w:r w:rsidR="00DF7C32">
        <w:t>容器实现</w:t>
      </w:r>
      <w:r w:rsidR="00DF7C32">
        <w:t>session</w:t>
      </w:r>
      <w:r w:rsidR="00DF7C32">
        <w:t>复制。</w:t>
      </w:r>
    </w:p>
    <w:p w14:paraId="42AF0ADD" w14:textId="77777777" w:rsidR="00E75121" w:rsidRDefault="00E75121" w:rsidP="00C56F8C">
      <w:pPr>
        <w:pStyle w:val="a0"/>
      </w:pPr>
      <w:r>
        <w:t>如果需要关联角色信息，根据用户标识，查询角色权限</w:t>
      </w:r>
      <w:r>
        <w:t>code</w:t>
      </w:r>
      <w:r>
        <w:t>，在过滤器中通过判断角色</w:t>
      </w:r>
      <w:r>
        <w:t>code</w:t>
      </w:r>
      <w:r>
        <w:t>，进行权限判断。</w:t>
      </w:r>
    </w:p>
    <w:p w14:paraId="50408BBD" w14:textId="77777777" w:rsidR="008320DB" w:rsidRDefault="008320DB" w:rsidP="00C56F8C">
      <w:pPr>
        <w:pStyle w:val="a0"/>
      </w:pPr>
    </w:p>
    <w:p w14:paraId="573DA820" w14:textId="77777777" w:rsidR="00DF7C32" w:rsidRDefault="00E75121" w:rsidP="008A6E51">
      <w:pPr>
        <w:pStyle w:val="a0"/>
        <w:numPr>
          <w:ilvl w:val="0"/>
          <w:numId w:val="38"/>
        </w:numPr>
      </w:pPr>
      <w:r>
        <w:t>无权限情况下的提示处理</w:t>
      </w:r>
    </w:p>
    <w:p w14:paraId="7367C4FD" w14:textId="77777777" w:rsidR="00E75121" w:rsidRDefault="00061B66" w:rsidP="00C56F8C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t>针对客户端接口请求：返回对应的</w:t>
      </w:r>
      <w:r>
        <w:t>json</w:t>
      </w:r>
      <w:r>
        <w:t>格式和状态标识。</w:t>
      </w:r>
    </w:p>
    <w:p w14:paraId="6EFD174B" w14:textId="77777777" w:rsidR="00061B66" w:rsidRDefault="00061B66" w:rsidP="00C56F8C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针对页面</w:t>
      </w:r>
      <w:r>
        <w:t>Ajax</w:t>
      </w:r>
      <w:r>
        <w:t>请求，返回</w:t>
      </w:r>
      <w:r>
        <w:rPr>
          <w:rFonts w:hint="eastAsia"/>
        </w:rPr>
        <w:t>518</w:t>
      </w:r>
      <w:r>
        <w:rPr>
          <w:rFonts w:hint="eastAsia"/>
        </w:rPr>
        <w:t>状态标识，通过页面</w:t>
      </w:r>
      <w:r>
        <w:rPr>
          <w:rFonts w:hint="eastAsia"/>
        </w:rPr>
        <w:t xml:space="preserve">jquey Ajax </w:t>
      </w:r>
      <w:r>
        <w:rPr>
          <w:rFonts w:hint="eastAsia"/>
        </w:rPr>
        <w:t>全局状态捕获进行提示操作。</w:t>
      </w:r>
    </w:p>
    <w:p w14:paraId="7E737BF9" w14:textId="77777777" w:rsidR="00061B66" w:rsidRPr="00061B66" w:rsidRDefault="00061B66" w:rsidP="00C56F8C">
      <w:pPr>
        <w:pStyle w:val="a0"/>
      </w:pPr>
      <w:r>
        <w:t>3</w:t>
      </w:r>
      <w:r>
        <w:t>，针对页面</w:t>
      </w:r>
      <w:r w:rsidR="00692EAC">
        <w:t>URL</w:t>
      </w:r>
      <w:r>
        <w:t>请求：</w:t>
      </w:r>
      <w:r w:rsidR="00062461">
        <w:t>根据权限判断跳转到相应的提示页面，或绑定标识，页面解析标识并做对应的信息提示。</w:t>
      </w:r>
    </w:p>
    <w:p w14:paraId="2F67F6AB" w14:textId="77777777" w:rsidR="00EA11E9" w:rsidRPr="008F2EBD" w:rsidRDefault="00EA11E9" w:rsidP="00C56F8C">
      <w:pPr>
        <w:pStyle w:val="a0"/>
      </w:pPr>
    </w:p>
    <w:p w14:paraId="3DB85A58" w14:textId="20DB4A02" w:rsidR="001009F4" w:rsidRDefault="001009F4">
      <w:pPr>
        <w:pStyle w:val="1"/>
      </w:pPr>
      <w:bookmarkStart w:id="23" w:name="_Toc388540502"/>
      <w:r>
        <w:t>单元测试</w:t>
      </w:r>
      <w:bookmarkEnd w:id="23"/>
    </w:p>
    <w:p w14:paraId="58E90C34" w14:textId="0F491F8A" w:rsidR="00C46A1B" w:rsidRPr="00C46A1B" w:rsidRDefault="009A26B5" w:rsidP="00C46A1B">
      <w:pPr>
        <w:pStyle w:val="a0"/>
      </w:pPr>
      <w:r>
        <w:t>单元测试技术：</w:t>
      </w:r>
      <w:r w:rsidR="008E42D0">
        <w:t>S</w:t>
      </w:r>
      <w:r w:rsidR="008E42D0">
        <w:rPr>
          <w:rFonts w:hint="eastAsia"/>
        </w:rPr>
        <w:t>pring</w:t>
      </w:r>
      <w:r>
        <w:rPr>
          <w:rFonts w:hint="eastAsia"/>
        </w:rPr>
        <w:t xml:space="preserve"> test</w:t>
      </w:r>
      <w:r>
        <w:t xml:space="preserve"> + junit4</w:t>
      </w:r>
    </w:p>
    <w:p w14:paraId="007346B2" w14:textId="0408BA1B" w:rsidR="001009F4" w:rsidRDefault="006A58FD" w:rsidP="001009F4">
      <w:pPr>
        <w:pStyle w:val="a0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8496"/>
      </w:tblGrid>
      <w:tr w:rsidR="00B24B7E" w14:paraId="1E279CC1" w14:textId="77777777" w:rsidTr="00B24B7E">
        <w:tc>
          <w:tcPr>
            <w:tcW w:w="9216" w:type="dxa"/>
          </w:tcPr>
          <w:p w14:paraId="44B219E9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加入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spring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测试依赖包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--&gt;</w:t>
            </w:r>
          </w:p>
          <w:p w14:paraId="7F98DF79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26C23160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org.springframework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02ECF2A4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spring-test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57252AFC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4.0.0.RELEASE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47EEE23C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test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3269FCBA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271138C0" w14:textId="77777777" w:rsidR="00B24B7E" w:rsidRPr="00124172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5ABAD4AC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4C7DA9CB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junit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0BE7AC63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junit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51CD0B0F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4.11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422E2806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test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7FC24565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5AED1E03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55A54FB3" w14:textId="6B9BB7E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41EF7479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commons-dbcp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1A5415C2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commons-dbcp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26D3781D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20030825.184428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19B3B2B3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type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jar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type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1DDB3F6B" w14:textId="77777777" w:rsidR="00B24B7E" w:rsidRDefault="00B24B7E" w:rsidP="00B24B7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test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snapToGrid/>
                <w:color w:val="008080"/>
                <w:sz w:val="24"/>
                <w:szCs w:val="24"/>
              </w:rPr>
              <w:t>&gt;</w:t>
            </w:r>
          </w:p>
          <w:p w14:paraId="0B1E22BE" w14:textId="7F1C9CCC" w:rsidR="00B24B7E" w:rsidRDefault="00B24B7E" w:rsidP="00B24B7E">
            <w:pPr>
              <w:pStyle w:val="a0"/>
              <w:ind w:left="0"/>
            </w:pPr>
            <w:r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>
              <w:rPr>
                <w:rFonts w:ascii="Consolas" w:hAnsi="Consolas" w:cs="Consolas"/>
                <w:snapToGrid/>
                <w:color w:val="3F7F7F"/>
                <w:szCs w:val="24"/>
              </w:rPr>
              <w:t>dependency</w:t>
            </w:r>
            <w:r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</w:tc>
      </w:tr>
    </w:tbl>
    <w:p w14:paraId="5DD8484B" w14:textId="77777777" w:rsidR="006A58FD" w:rsidRDefault="006A58FD" w:rsidP="001009F4">
      <w:pPr>
        <w:pStyle w:val="a0"/>
      </w:pPr>
    </w:p>
    <w:p w14:paraId="779495D9" w14:textId="089DC9D6" w:rsidR="00502832" w:rsidRDefault="00DC13D9" w:rsidP="001009F4">
      <w:pPr>
        <w:pStyle w:val="a0"/>
      </w:pPr>
      <w:r>
        <w:t>单元测试配置</w:t>
      </w:r>
      <w:r w:rsidR="00F80FA5">
        <w:t>：</w:t>
      </w:r>
      <w:r w:rsidR="00933756" w:rsidRPr="00933756">
        <w:t>/src/test/resources/test-context.xml</w:t>
      </w:r>
    </w:p>
    <w:tbl>
      <w:tblPr>
        <w:tblStyle w:val="af4"/>
        <w:tblW w:w="9169" w:type="dxa"/>
        <w:tblInd w:w="720" w:type="dxa"/>
        <w:tblLook w:val="04A0" w:firstRow="1" w:lastRow="0" w:firstColumn="1" w:lastColumn="0" w:noHBand="0" w:noVBand="1"/>
      </w:tblPr>
      <w:tblGrid>
        <w:gridCol w:w="9169"/>
      </w:tblGrid>
      <w:tr w:rsidR="004227DE" w14:paraId="6968E153" w14:textId="77777777" w:rsidTr="00091D01">
        <w:tc>
          <w:tcPr>
            <w:tcW w:w="9169" w:type="dxa"/>
          </w:tcPr>
          <w:p w14:paraId="3D84996A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&lt;?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xml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version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"1.0"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encoding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"UTF-8"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?&gt;</w:t>
            </w:r>
          </w:p>
          <w:p w14:paraId="22FE4C07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beans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xmlns:util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"http://www.springframework.org/schema/util"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</w:p>
          <w:p w14:paraId="10B77E30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 xml:space="preserve">   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xmlns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"http://www.springframework.org/schema/beans"</w:t>
            </w:r>
          </w:p>
          <w:p w14:paraId="6A70C283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xmlns:xsi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"http://www.w3.org/2001/XMLSchema-instance"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lastRenderedPageBreak/>
              <w:t>xmlns:mvc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"http://www.springframework.org/schema/mvc"</w:t>
            </w:r>
          </w:p>
          <w:p w14:paraId="02E31BF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xmlns:context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"http://www.springframework.org/schema/context"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xmlns:tx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"http://www.springframework.org/schema/tx"</w:t>
            </w:r>
          </w:p>
          <w:p w14:paraId="5DB3CC28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xsi:schemaLocation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"http://www.springframework.org/schema/beans http://www.springframework.org/schema/beans/spring-beans-4.0.xsd</w:t>
            </w:r>
          </w:p>
          <w:p w14:paraId="55AC120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http://www.springframework.org/schema/mvc http://www.springframework.org/schema/mvc/spring-mvc-4.0.xsd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</w:p>
          <w:p w14:paraId="453D15F9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http://www.springframework.org/schema/context http://www.springframework.org/schema/context/spring-context-4.0.xsd</w:t>
            </w:r>
          </w:p>
          <w:p w14:paraId="5380D376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http://www.springframework.org/schema/tx http://www.springframework.org/schema/tx/spring-tx.xsd</w:t>
            </w:r>
          </w:p>
          <w:p w14:paraId="103D4630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http://www.springframework.org/schema/util http://www.springframework.org/schema/util/spring-util-3.1.xsd"</w:t>
            </w:r>
          </w:p>
          <w:p w14:paraId="19BA5DA1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default-autowire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"byName"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1DA6BA30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</w:p>
          <w:p w14:paraId="20418EF8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  </w:t>
            </w:r>
          </w:p>
          <w:p w14:paraId="0E16772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&lt;!--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配置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webc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层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springmvc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的范围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--&gt;</w:t>
            </w:r>
          </w:p>
          <w:p w14:paraId="0EE6738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context:component-scan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base-package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"com.incito.*"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39E9EF4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&lt;!--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请求隔离：排除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admin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后台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和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 app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接口服务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只加载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web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前端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--&gt;</w:t>
            </w:r>
          </w:p>
          <w:p w14:paraId="5E8C972F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context:exclude-filter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type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"regex"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expression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"com.incito.logistics.app.*"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5290C89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context:exclude-filter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type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"regex"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expression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"com.incito.logistics.admin.*"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176CB6AE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context:exclude-filter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type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"regex"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expression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"com.incito.logistics.web.*"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40A8F8E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context:component-scan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</w:t>
            </w:r>
          </w:p>
          <w:p w14:paraId="2D6222B1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  </w:t>
            </w:r>
          </w:p>
          <w:p w14:paraId="28D9B98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&lt;!--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配置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spring-context --&gt;</w:t>
            </w:r>
          </w:p>
          <w:p w14:paraId="43AFC9C9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context:property-placeholder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location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"classpath:db.properties"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file-encoding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"utf8"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49DCF804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</w:t>
            </w:r>
          </w:p>
          <w:p w14:paraId="3D237CAE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id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"dataSource"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"org.apache.commons.dbcp.BasicDataSource"</w:t>
            </w:r>
          </w:p>
          <w:p w14:paraId="15730724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destroy-method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"close"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78E5A114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"driverClassName"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"${db.driver}"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1C617487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"url"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"${db.url}"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61C0270C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"username"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"${db.username}"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23A6E68E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"password"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"${db.password}"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54E79E57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54B257C1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</w:p>
          <w:p w14:paraId="58DD736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id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"sqlMapClient"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"org.springframework.orm.ibatis.SqlMapClientFactoryBean"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42A06280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"dataSource"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ref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"dataSource"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1DEF918F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"configLocation"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"classpath:conf/sqlmap/sqlmap-config.xml"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0AAFD240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"mappingLocations"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value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"classpath*:conf/sqlmap/mysql/*_sql.xml"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162196AD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219E31E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</w:p>
          <w:p w14:paraId="4CEC661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id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"transactionManager"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"org.springframework.jdbc.datasource.DataSourceTransactionManager"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24149882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"dataSource"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ref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"dataSource"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452B7025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2E7A08C5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</w:p>
          <w:p w14:paraId="1AAF326E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&lt;!-- 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>开启注解事务</w:t>
            </w:r>
            <w:r w:rsidRPr="00091D01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--&gt;</w:t>
            </w:r>
          </w:p>
          <w:p w14:paraId="4E2E56AA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lastRenderedPageBreak/>
              <w:tab/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tx:annotation-driven</w:t>
            </w:r>
            <w:r w:rsidRPr="00091D01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091D01">
              <w:rPr>
                <w:rFonts w:ascii="Consolas" w:hAnsi="Consolas" w:cs="Consolas"/>
                <w:snapToGrid/>
                <w:color w:val="7F007F"/>
                <w:szCs w:val="24"/>
              </w:rPr>
              <w:t>transaction-manager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091D01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"transactionManager"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  <w:r w:rsidRPr="00091D01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</w:t>
            </w:r>
          </w:p>
          <w:p w14:paraId="62BF9425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</w:p>
          <w:p w14:paraId="6AA327DB" w14:textId="77777777" w:rsidR="00091D01" w:rsidRPr="00091D01" w:rsidRDefault="00091D01" w:rsidP="00091D0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091D01">
              <w:rPr>
                <w:rFonts w:ascii="Consolas" w:hAnsi="Consolas" w:cs="Consolas"/>
                <w:snapToGrid/>
                <w:color w:val="3F7F7F"/>
                <w:szCs w:val="24"/>
              </w:rPr>
              <w:t>beans</w:t>
            </w:r>
            <w:r w:rsidRPr="00091D01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7A535175" w14:textId="77777777" w:rsidR="004227DE" w:rsidRDefault="004227DE" w:rsidP="001009F4">
            <w:pPr>
              <w:pStyle w:val="a0"/>
              <w:ind w:left="0"/>
            </w:pPr>
          </w:p>
        </w:tc>
      </w:tr>
    </w:tbl>
    <w:p w14:paraId="6376B641" w14:textId="77777777" w:rsidR="00DC13D9" w:rsidRDefault="00DC13D9" w:rsidP="001009F4">
      <w:pPr>
        <w:pStyle w:val="a0"/>
      </w:pPr>
    </w:p>
    <w:p w14:paraId="18475F77" w14:textId="3B3705A9" w:rsidR="00855622" w:rsidRDefault="00782CF0" w:rsidP="001009F4">
      <w:pPr>
        <w:pStyle w:val="a0"/>
      </w:pPr>
      <w:r>
        <w:t>针对普通类测试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8496"/>
      </w:tblGrid>
      <w:tr w:rsidR="00667E0C" w14:paraId="24C50D51" w14:textId="77777777" w:rsidTr="00667E0C">
        <w:tc>
          <w:tcPr>
            <w:tcW w:w="9216" w:type="dxa"/>
          </w:tcPr>
          <w:p w14:paraId="52AB8951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com.incito.base.util;</w:t>
            </w:r>
          </w:p>
          <w:p w14:paraId="19BFD30D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6F105F67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org.junit.Assert;</w:t>
            </w:r>
          </w:p>
          <w:p w14:paraId="6228EFC5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org.junit.Test;</w:t>
            </w:r>
          </w:p>
          <w:p w14:paraId="5783546C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644A96BD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/**</w:t>
            </w:r>
          </w:p>
          <w:p w14:paraId="1C85B2E5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 IDUtil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单元测试</w:t>
            </w:r>
          </w:p>
          <w:p w14:paraId="502CB3B0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snapToGrid/>
                <w:color w:val="7F9FBF"/>
                <w:sz w:val="24"/>
                <w:szCs w:val="24"/>
              </w:rPr>
              <w:t>@author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  <w:u w:val="single"/>
              </w:rPr>
              <w:t>zhaigt</w:t>
            </w:r>
          </w:p>
          <w:p w14:paraId="5DF63F20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</w:t>
            </w:r>
          </w:p>
          <w:p w14:paraId="4AE0A6CF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*/</w:t>
            </w:r>
          </w:p>
          <w:p w14:paraId="276C3A87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IDUtilTest {</w:t>
            </w:r>
          </w:p>
          <w:p w14:paraId="7E0E1306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7CFCC00B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@Test</w:t>
            </w:r>
          </w:p>
          <w:p w14:paraId="0760515F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testGetID() {</w:t>
            </w:r>
          </w:p>
          <w:p w14:paraId="151E683B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String id = IDUtil.</w:t>
            </w:r>
            <w:r>
              <w:rPr>
                <w:rFonts w:ascii="Consolas" w:hAnsi="Consolas" w:cs="Consolas"/>
                <w:i/>
                <w:iCs/>
                <w:snapToGrid/>
                <w:color w:val="000000"/>
                <w:sz w:val="24"/>
                <w:szCs w:val="24"/>
              </w:rPr>
              <w:t>getID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();</w:t>
            </w:r>
          </w:p>
          <w:p w14:paraId="4A91542F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Assert.</w:t>
            </w:r>
            <w:r>
              <w:rPr>
                <w:rFonts w:ascii="Consolas" w:hAnsi="Consolas" w:cs="Consolas"/>
                <w:i/>
                <w:iCs/>
                <w:snapToGrid/>
                <w:color w:val="000000"/>
                <w:sz w:val="24"/>
                <w:szCs w:val="24"/>
              </w:rPr>
              <w:t>assertNotNull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(id);</w:t>
            </w:r>
          </w:p>
          <w:p w14:paraId="4457641E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}</w:t>
            </w:r>
          </w:p>
          <w:p w14:paraId="67A8B2F4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4DE63599" w14:textId="77777777" w:rsidR="00667E0C" w:rsidRDefault="00667E0C" w:rsidP="00667E0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}</w:t>
            </w:r>
          </w:p>
          <w:p w14:paraId="755DA663" w14:textId="77777777" w:rsidR="00667E0C" w:rsidRDefault="00667E0C" w:rsidP="001009F4">
            <w:pPr>
              <w:pStyle w:val="a0"/>
              <w:ind w:left="0"/>
            </w:pPr>
          </w:p>
        </w:tc>
      </w:tr>
    </w:tbl>
    <w:p w14:paraId="7821DC7A" w14:textId="77777777" w:rsidR="00BF00B8" w:rsidRPr="00667E0C" w:rsidRDefault="00BF00B8" w:rsidP="001009F4">
      <w:pPr>
        <w:pStyle w:val="a0"/>
      </w:pPr>
    </w:p>
    <w:p w14:paraId="687D494C" w14:textId="48E0EE46" w:rsidR="00937591" w:rsidRDefault="00782CF0" w:rsidP="001009F4">
      <w:pPr>
        <w:pStyle w:val="a0"/>
      </w:pPr>
      <w:r>
        <w:rPr>
          <w:rFonts w:hint="eastAsia"/>
        </w:rPr>
        <w:t>针对</w:t>
      </w:r>
      <w:r>
        <w:rPr>
          <w:rFonts w:hint="eastAsia"/>
        </w:rPr>
        <w:t>service</w:t>
      </w:r>
      <w:r>
        <w:rPr>
          <w:rFonts w:hint="eastAsia"/>
        </w:rPr>
        <w:t>层测试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8496"/>
      </w:tblGrid>
      <w:tr w:rsidR="00AA1224" w14:paraId="3C8957E5" w14:textId="77777777" w:rsidTr="00AA1224">
        <w:tc>
          <w:tcPr>
            <w:tcW w:w="9216" w:type="dxa"/>
          </w:tcPr>
          <w:p w14:paraId="216DF34A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com.incito.logistics.service;</w:t>
            </w:r>
          </w:p>
          <w:p w14:paraId="121B2ECF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37DF7545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org.junit.Test;</w:t>
            </w:r>
          </w:p>
          <w:p w14:paraId="12A2A924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org.junit.runner.RunWith;</w:t>
            </w:r>
          </w:p>
          <w:p w14:paraId="053F9217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 w:rsidRPr="0051663D"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org.springframework.beans.factory.annotation.Autowired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;</w:t>
            </w:r>
          </w:p>
          <w:p w14:paraId="72D41ED2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org.springframework.test.context.ContextConfiguration;</w:t>
            </w:r>
          </w:p>
          <w:p w14:paraId="4EAF4D68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org.springframework.test.context.junit4.SpringJUnit4ClassRunner;</w:t>
            </w:r>
          </w:p>
          <w:p w14:paraId="36397702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org.springframework.test.context.transaction.TransactionConfiguration;</w:t>
            </w:r>
          </w:p>
          <w:p w14:paraId="5597549A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29957FB9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/**</w:t>
            </w:r>
          </w:p>
          <w:p w14:paraId="6751A5A2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 service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层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>单元测试</w:t>
            </w:r>
          </w:p>
          <w:p w14:paraId="424C385B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snapToGrid/>
                <w:color w:val="7F9FBF"/>
                <w:sz w:val="24"/>
                <w:szCs w:val="24"/>
              </w:rPr>
              <w:t>@author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  <w:u w:val="single"/>
              </w:rPr>
              <w:t>zhaigt</w:t>
            </w:r>
          </w:p>
          <w:p w14:paraId="011AC23F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3F5FBF"/>
                <w:sz w:val="24"/>
                <w:szCs w:val="24"/>
              </w:rPr>
              <w:t xml:space="preserve"> */</w:t>
            </w:r>
          </w:p>
          <w:p w14:paraId="7A9A8D6D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@ContextConfiguration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napToGrid/>
                <w:color w:val="2A00FF"/>
                <w:sz w:val="24"/>
                <w:szCs w:val="24"/>
              </w:rPr>
              <w:t>"/test-context.xml"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)</w:t>
            </w:r>
          </w:p>
          <w:p w14:paraId="163084B0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lastRenderedPageBreak/>
              <w:t>@RunWith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(SpringJUnit4ClassRunner.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)</w:t>
            </w:r>
          </w:p>
          <w:p w14:paraId="5E5F1D24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@TransactionConfiguration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(defaultRollback=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false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>设置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>自动提交事物，默认是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 xml:space="preserve">true </w:t>
            </w:r>
            <w:r>
              <w:rPr>
                <w:rFonts w:ascii="Consolas" w:hAnsi="Consolas" w:cs="Consolas"/>
                <w:snapToGrid/>
                <w:color w:val="3F7F5F"/>
                <w:sz w:val="24"/>
                <w:szCs w:val="24"/>
              </w:rPr>
              <w:t>自动对测试数据回滚</w:t>
            </w:r>
          </w:p>
          <w:p w14:paraId="01EDD9AE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AgentServiceTest {</w:t>
            </w:r>
          </w:p>
          <w:p w14:paraId="1CC49565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3CA40B7A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</w:t>
            </w: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  <w:highlight w:val="lightGray"/>
              </w:rPr>
              <w:t>Autowired</w:t>
            </w:r>
          </w:p>
          <w:p w14:paraId="7C59123F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AgentService </w:t>
            </w:r>
            <w:r>
              <w:rPr>
                <w:rFonts w:ascii="Consolas" w:hAnsi="Consolas" w:cs="Consolas"/>
                <w:snapToGrid/>
                <w:color w:val="0000C0"/>
                <w:sz w:val="24"/>
                <w:szCs w:val="24"/>
              </w:rPr>
              <w:t>agentService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;</w:t>
            </w:r>
          </w:p>
          <w:p w14:paraId="001DED4E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</w:p>
          <w:p w14:paraId="17258AE7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@Test</w:t>
            </w:r>
          </w:p>
          <w:p w14:paraId="164E70ED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testCountAgent() {</w:t>
            </w:r>
          </w:p>
          <w:p w14:paraId="5A4EEDFF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count = </w:t>
            </w:r>
            <w:r>
              <w:rPr>
                <w:rFonts w:ascii="Consolas" w:hAnsi="Consolas" w:cs="Consolas"/>
                <w:snapToGrid/>
                <w:color w:val="0000C0"/>
                <w:sz w:val="24"/>
                <w:szCs w:val="24"/>
              </w:rPr>
              <w:t>agentService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.countAgent(</w:t>
            </w:r>
            <w:r>
              <w:rPr>
                <w:rFonts w:ascii="Consolas" w:hAnsi="Consolas" w:cs="Consolas"/>
                <w:snapToGrid/>
                <w:color w:val="2A00FF"/>
                <w:sz w:val="24"/>
                <w:szCs w:val="24"/>
              </w:rPr>
              <w:t>"AG0000095"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);</w:t>
            </w:r>
          </w:p>
          <w:p w14:paraId="210D40FD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System.</w:t>
            </w:r>
            <w:r>
              <w:rPr>
                <w:rFonts w:ascii="Consolas" w:hAnsi="Consolas" w:cs="Consolas"/>
                <w:i/>
                <w:iCs/>
                <w:snapToGrid/>
                <w:color w:val="0000C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.println(count);</w:t>
            </w:r>
          </w:p>
          <w:p w14:paraId="1482DE70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}</w:t>
            </w:r>
          </w:p>
          <w:p w14:paraId="7B9C2ED3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31BD4113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snapToGrid/>
                <w:color w:val="646464"/>
                <w:sz w:val="24"/>
                <w:szCs w:val="24"/>
              </w:rPr>
              <w:t>@Test</w:t>
            </w:r>
          </w:p>
          <w:p w14:paraId="44764973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napToGrid/>
                <w:color w:val="7F0055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testCountAllAgents() {</w:t>
            </w:r>
          </w:p>
          <w:p w14:paraId="08EC8890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String result = </w:t>
            </w:r>
            <w:r>
              <w:rPr>
                <w:rFonts w:ascii="Consolas" w:hAnsi="Consolas" w:cs="Consolas"/>
                <w:snapToGrid/>
                <w:color w:val="0000C0"/>
                <w:sz w:val="24"/>
                <w:szCs w:val="24"/>
              </w:rPr>
              <w:t>agentService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.countAllAgents();</w:t>
            </w:r>
          </w:p>
          <w:p w14:paraId="753FB03C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  System.</w:t>
            </w:r>
            <w:r>
              <w:rPr>
                <w:rFonts w:ascii="Consolas" w:hAnsi="Consolas" w:cs="Consolas"/>
                <w:i/>
                <w:iCs/>
                <w:snapToGrid/>
                <w:color w:val="0000C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.println(result);</w:t>
            </w:r>
          </w:p>
          <w:p w14:paraId="2758E948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 xml:space="preserve">  }</w:t>
            </w:r>
          </w:p>
          <w:p w14:paraId="18FA2FD2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  <w:p w14:paraId="51095BC3" w14:textId="77777777" w:rsidR="00AA1224" w:rsidRDefault="00AA1224" w:rsidP="00AA122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color w:val="000000"/>
                <w:sz w:val="24"/>
                <w:szCs w:val="24"/>
              </w:rPr>
              <w:t>}</w:t>
            </w:r>
          </w:p>
          <w:p w14:paraId="3B9E21F4" w14:textId="77777777" w:rsidR="00AA1224" w:rsidRDefault="00AA1224" w:rsidP="001009F4">
            <w:pPr>
              <w:pStyle w:val="a0"/>
              <w:ind w:left="0"/>
            </w:pPr>
          </w:p>
        </w:tc>
      </w:tr>
    </w:tbl>
    <w:p w14:paraId="7499280B" w14:textId="77777777" w:rsidR="00782CF0" w:rsidRPr="001009F4" w:rsidRDefault="00782CF0" w:rsidP="001009F4">
      <w:pPr>
        <w:pStyle w:val="a0"/>
      </w:pPr>
    </w:p>
    <w:p w14:paraId="4AA99273" w14:textId="466EC8CD" w:rsidR="002A5FBF" w:rsidRDefault="00124172">
      <w:pPr>
        <w:pStyle w:val="1"/>
      </w:pPr>
      <w:bookmarkStart w:id="24" w:name="_Toc388540503"/>
      <w:r>
        <w:t>系统日志</w:t>
      </w:r>
      <w:bookmarkEnd w:id="24"/>
    </w:p>
    <w:p w14:paraId="5A5DF2A4" w14:textId="638C4A88" w:rsidR="00294954" w:rsidRDefault="00B558C6" w:rsidP="00DB2CF4">
      <w:pPr>
        <w:pStyle w:val="a0"/>
      </w:pPr>
      <w:r>
        <w:t>日志处理目的：</w:t>
      </w:r>
    </w:p>
    <w:p w14:paraId="1814360D" w14:textId="5C947A64" w:rsidR="00B558C6" w:rsidRDefault="00B558C6" w:rsidP="00B558C6">
      <w:pPr>
        <w:pStyle w:val="a0"/>
        <w:numPr>
          <w:ilvl w:val="0"/>
          <w:numId w:val="41"/>
        </w:numPr>
      </w:pPr>
      <w:r>
        <w:rPr>
          <w:rFonts w:hint="eastAsia"/>
        </w:rPr>
        <w:t>替代</w:t>
      </w:r>
      <w:r>
        <w:t>system.out</w:t>
      </w:r>
      <w:r>
        <w:t>，</w:t>
      </w:r>
      <w:r>
        <w:rPr>
          <w:rFonts w:hint="eastAsia"/>
        </w:rPr>
        <w:t>用于</w:t>
      </w:r>
      <w:r>
        <w:rPr>
          <w:rFonts w:hint="eastAsia"/>
        </w:rPr>
        <w:t xml:space="preserve"> </w:t>
      </w:r>
      <w:r>
        <w:rPr>
          <w:rFonts w:hint="eastAsia"/>
        </w:rPr>
        <w:t>测试阶段</w:t>
      </w:r>
      <w:r>
        <w:rPr>
          <w:rFonts w:hint="eastAsia"/>
        </w:rPr>
        <w:t xml:space="preserve"> </w:t>
      </w:r>
      <w:r>
        <w:rPr>
          <w:rFonts w:hint="eastAsia"/>
        </w:rPr>
        <w:t>跟踪调试。</w:t>
      </w:r>
    </w:p>
    <w:p w14:paraId="58735BC5" w14:textId="5D04D325" w:rsidR="00B558C6" w:rsidRDefault="00B558C6" w:rsidP="00B558C6">
      <w:pPr>
        <w:pStyle w:val="a0"/>
        <w:numPr>
          <w:ilvl w:val="0"/>
          <w:numId w:val="41"/>
        </w:numPr>
      </w:pPr>
      <w:r w:rsidRPr="00B558C6">
        <w:rPr>
          <w:rFonts w:hint="eastAsia"/>
        </w:rPr>
        <w:t>格式化</w:t>
      </w:r>
      <w:r w:rsidRPr="00B558C6">
        <w:rPr>
          <w:rFonts w:hint="eastAsia"/>
        </w:rPr>
        <w:t xml:space="preserve"> </w:t>
      </w:r>
      <w:r w:rsidRPr="00B558C6">
        <w:rPr>
          <w:rFonts w:hint="eastAsia"/>
        </w:rPr>
        <w:t>错误</w:t>
      </w:r>
      <w:r w:rsidRPr="00B558C6">
        <w:rPr>
          <w:rFonts w:hint="eastAsia"/>
        </w:rPr>
        <w:t xml:space="preserve"> </w:t>
      </w:r>
      <w:r w:rsidRPr="00B558C6">
        <w:rPr>
          <w:rFonts w:hint="eastAsia"/>
        </w:rPr>
        <w:t>堆栈信息，方便定位查看</w:t>
      </w:r>
    </w:p>
    <w:p w14:paraId="2FF7F924" w14:textId="2A3B6828" w:rsidR="00B558C6" w:rsidRDefault="00B558C6" w:rsidP="00B558C6">
      <w:pPr>
        <w:pStyle w:val="a0"/>
        <w:numPr>
          <w:ilvl w:val="0"/>
          <w:numId w:val="41"/>
        </w:numPr>
      </w:pPr>
      <w:r w:rsidRPr="00B558C6">
        <w:rPr>
          <w:rFonts w:hint="eastAsia"/>
        </w:rPr>
        <w:t>统一处理错误信息，多节点日志</w:t>
      </w:r>
      <w:r w:rsidRPr="00B558C6">
        <w:rPr>
          <w:rFonts w:hint="eastAsia"/>
        </w:rPr>
        <w:t xml:space="preserve"> </w:t>
      </w:r>
      <w:r w:rsidRPr="00B558C6">
        <w:rPr>
          <w:rFonts w:hint="eastAsia"/>
        </w:rPr>
        <w:t>统一收集</w:t>
      </w:r>
      <w:r w:rsidRPr="00B558C6">
        <w:rPr>
          <w:rFonts w:hint="eastAsia"/>
        </w:rPr>
        <w:t xml:space="preserve"> </w:t>
      </w:r>
      <w:r w:rsidRPr="00B558C6">
        <w:rPr>
          <w:rFonts w:hint="eastAsia"/>
        </w:rPr>
        <w:t>入库</w:t>
      </w:r>
      <w:r>
        <w:rPr>
          <w:rFonts w:hint="eastAsia"/>
        </w:rPr>
        <w:t>，后台：错误日志分析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rPr>
          <w:rFonts w:hint="eastAsia"/>
        </w:rPr>
        <w:t xml:space="preserve"> --- </w:t>
      </w:r>
      <w:r>
        <w:rPr>
          <w:rFonts w:hint="eastAsia"/>
        </w:rPr>
        <w:t>定时反馈开发人员修改</w:t>
      </w:r>
      <w:r>
        <w:rPr>
          <w:rFonts w:hint="eastAsia"/>
        </w:rPr>
        <w:t>,</w:t>
      </w:r>
      <w:r w:rsidRPr="00B558C6">
        <w:rPr>
          <w:rFonts w:hint="eastAsia"/>
        </w:rPr>
        <w:t xml:space="preserve"> </w:t>
      </w:r>
      <w:r>
        <w:rPr>
          <w:rFonts w:hint="eastAsia"/>
        </w:rPr>
        <w:t>便于</w:t>
      </w:r>
      <w:r>
        <w:rPr>
          <w:rFonts w:hint="eastAsia"/>
        </w:rPr>
        <w:t xml:space="preserve"> </w:t>
      </w:r>
      <w:r>
        <w:rPr>
          <w:rFonts w:hint="eastAsia"/>
        </w:rPr>
        <w:t>系统完善</w:t>
      </w:r>
      <w:r>
        <w:rPr>
          <w:rFonts w:hint="eastAsia"/>
        </w:rPr>
        <w:t>.</w:t>
      </w:r>
    </w:p>
    <w:p w14:paraId="642951B7" w14:textId="77777777" w:rsidR="00B558C6" w:rsidRDefault="00B558C6" w:rsidP="00C84252">
      <w:pPr>
        <w:pStyle w:val="a0"/>
        <w:ind w:left="1440"/>
      </w:pPr>
    </w:p>
    <w:p w14:paraId="59A69806" w14:textId="77777777" w:rsidR="00B558C6" w:rsidRDefault="00B558C6" w:rsidP="00DB2CF4">
      <w:pPr>
        <w:pStyle w:val="a0"/>
      </w:pPr>
    </w:p>
    <w:p w14:paraId="16312FFD" w14:textId="77777777" w:rsidR="00462611" w:rsidRDefault="00462611" w:rsidP="00462611">
      <w:pPr>
        <w:pStyle w:val="a0"/>
      </w:pPr>
      <w:r>
        <w:rPr>
          <w:rFonts w:hint="eastAsia"/>
        </w:rPr>
        <w:t>程序日志处理，分以下四类：</w:t>
      </w:r>
    </w:p>
    <w:p w14:paraId="780AC1C4" w14:textId="77777777" w:rsidR="00462611" w:rsidRDefault="00462611" w:rsidP="00462611">
      <w:pPr>
        <w:pStyle w:val="a0"/>
      </w:pPr>
      <w:r>
        <w:rPr>
          <w:rFonts w:hint="eastAsia"/>
        </w:rPr>
        <w:t>info</w:t>
      </w:r>
      <w:r>
        <w:rPr>
          <w:rFonts w:hint="eastAsia"/>
        </w:rPr>
        <w:t>：消息级别，</w:t>
      </w:r>
      <w:r>
        <w:rPr>
          <w:rFonts w:hint="eastAsia"/>
        </w:rPr>
        <w:t xml:space="preserve"> </w:t>
      </w:r>
      <w:r>
        <w:rPr>
          <w:rFonts w:hint="eastAsia"/>
        </w:rPr>
        <w:t>很少使用</w:t>
      </w:r>
    </w:p>
    <w:p w14:paraId="4FB879A2" w14:textId="77777777" w:rsidR="00462611" w:rsidRDefault="00462611" w:rsidP="00462611">
      <w:pPr>
        <w:pStyle w:val="a0"/>
      </w:pPr>
      <w:r>
        <w:tab/>
        <w:t>BaseLog.i(Class clazz, String message);</w:t>
      </w:r>
    </w:p>
    <w:p w14:paraId="731F1863" w14:textId="77777777" w:rsidR="00462611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例如</w:t>
      </w:r>
      <w:r>
        <w:rPr>
          <w:rFonts w:hint="eastAsia"/>
        </w:rPr>
        <w:t>: BaseLog.i(HsUtil.class, "init:</w:t>
      </w:r>
      <w:r>
        <w:rPr>
          <w:rFonts w:hint="eastAsia"/>
        </w:rPr>
        <w:t>参数初始化成功！</w:t>
      </w:r>
      <w:r>
        <w:rPr>
          <w:rFonts w:hint="eastAsia"/>
        </w:rPr>
        <w:t>");</w:t>
      </w:r>
    </w:p>
    <w:p w14:paraId="0AF77452" w14:textId="77777777" w:rsidR="00462611" w:rsidRDefault="00462611" w:rsidP="00462611">
      <w:pPr>
        <w:pStyle w:val="a0"/>
      </w:pPr>
    </w:p>
    <w:p w14:paraId="5236260F" w14:textId="77777777" w:rsidR="00462611" w:rsidRDefault="00462611" w:rsidP="00462611">
      <w:pPr>
        <w:pStyle w:val="a0"/>
      </w:pPr>
      <w:r>
        <w:rPr>
          <w:rFonts w:hint="eastAsia"/>
        </w:rPr>
        <w:t>debug</w:t>
      </w:r>
      <w:r>
        <w:rPr>
          <w:rFonts w:hint="eastAsia"/>
        </w:rPr>
        <w:t>：调试级别，用于输出调试信息，替代</w:t>
      </w:r>
      <w:r>
        <w:rPr>
          <w:rFonts w:hint="eastAsia"/>
        </w:rPr>
        <w:t>system.out.println();</w:t>
      </w:r>
    </w:p>
    <w:p w14:paraId="025EF71A" w14:textId="77777777" w:rsidR="00462611" w:rsidRDefault="00462611" w:rsidP="00462611">
      <w:pPr>
        <w:pStyle w:val="a0"/>
      </w:pPr>
      <w:r>
        <w:tab/>
        <w:t>BaseLog.d(Class clazz, String message);</w:t>
      </w:r>
    </w:p>
    <w:p w14:paraId="103A5845" w14:textId="77777777" w:rsidR="00462611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例如</w:t>
      </w:r>
      <w:r>
        <w:rPr>
          <w:rFonts w:hint="eastAsia"/>
        </w:rPr>
        <w:t>: BaseLog.d(HsUtil.class, "callWS:</w:t>
      </w:r>
      <w:r>
        <w:rPr>
          <w:rFonts w:hint="eastAsia"/>
        </w:rPr>
        <w:t>参数格式不正确</w:t>
      </w:r>
      <w:r>
        <w:rPr>
          <w:rFonts w:hint="eastAsia"/>
        </w:rPr>
        <w:t>");</w:t>
      </w:r>
    </w:p>
    <w:p w14:paraId="29590EE9" w14:textId="77777777" w:rsidR="00462611" w:rsidRDefault="00462611" w:rsidP="00462611">
      <w:pPr>
        <w:pStyle w:val="a0"/>
      </w:pPr>
    </w:p>
    <w:p w14:paraId="589DC1D5" w14:textId="77777777" w:rsidR="00462611" w:rsidRDefault="00462611" w:rsidP="00462611">
      <w:pPr>
        <w:pStyle w:val="a0"/>
      </w:pPr>
      <w:r>
        <w:rPr>
          <w:rFonts w:hint="eastAsia"/>
        </w:rPr>
        <w:t>warn</w:t>
      </w:r>
      <w:r>
        <w:rPr>
          <w:rFonts w:hint="eastAsia"/>
        </w:rPr>
        <w:t>：警告级别，用于提醒</w:t>
      </w:r>
    </w:p>
    <w:p w14:paraId="3721E345" w14:textId="77777777" w:rsidR="00462611" w:rsidRDefault="00462611" w:rsidP="00462611">
      <w:pPr>
        <w:pStyle w:val="a0"/>
      </w:pPr>
      <w:r>
        <w:tab/>
        <w:t>BaseLog.w(Class clazz, String message);</w:t>
      </w:r>
    </w:p>
    <w:p w14:paraId="2A188E35" w14:textId="77777777" w:rsidR="00462611" w:rsidRDefault="00462611" w:rsidP="00462611">
      <w:pPr>
        <w:pStyle w:val="a0"/>
      </w:pPr>
      <w:r>
        <w:rPr>
          <w:rFonts w:hint="eastAsia"/>
        </w:rPr>
        <w:lastRenderedPageBreak/>
        <w:tab/>
      </w:r>
      <w:r>
        <w:rPr>
          <w:rFonts w:hint="eastAsia"/>
        </w:rPr>
        <w:t>例如</w:t>
      </w:r>
      <w:r>
        <w:rPr>
          <w:rFonts w:hint="eastAsia"/>
        </w:rPr>
        <w:t>: BaseLog.e(HsUtil.class, "callWS:</w:t>
      </w:r>
      <w:r>
        <w:rPr>
          <w:rFonts w:hint="eastAsia"/>
        </w:rPr>
        <w:t>磁盘空间不足</w:t>
      </w:r>
      <w:r>
        <w:rPr>
          <w:rFonts w:hint="eastAsia"/>
        </w:rPr>
        <w:t>");</w:t>
      </w:r>
    </w:p>
    <w:p w14:paraId="0B144D51" w14:textId="77777777" w:rsidR="00462611" w:rsidRDefault="00462611" w:rsidP="00462611">
      <w:pPr>
        <w:pStyle w:val="a0"/>
      </w:pPr>
    </w:p>
    <w:p w14:paraId="24E6C989" w14:textId="77777777" w:rsidR="00462611" w:rsidRDefault="00462611" w:rsidP="00462611">
      <w:pPr>
        <w:pStyle w:val="a0"/>
      </w:pPr>
      <w:r>
        <w:rPr>
          <w:rFonts w:hint="eastAsia"/>
        </w:rPr>
        <w:t>error</w:t>
      </w:r>
      <w:r>
        <w:rPr>
          <w:rFonts w:hint="eastAsia"/>
        </w:rPr>
        <w:t>：错误级别，</w:t>
      </w:r>
    </w:p>
    <w:p w14:paraId="44CE4D95" w14:textId="77777777" w:rsidR="00462611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用于</w:t>
      </w:r>
      <w:r>
        <w:rPr>
          <w:rFonts w:hint="eastAsia"/>
        </w:rPr>
        <w:t xml:space="preserve">try catch </w:t>
      </w:r>
      <w:r>
        <w:rPr>
          <w:rFonts w:hint="eastAsia"/>
        </w:rPr>
        <w:t>中的异常信息处理</w:t>
      </w:r>
    </w:p>
    <w:p w14:paraId="39832B8A" w14:textId="77777777" w:rsidR="00462611" w:rsidRDefault="00462611" w:rsidP="00462611">
      <w:pPr>
        <w:pStyle w:val="a0"/>
      </w:pPr>
      <w:r>
        <w:tab/>
        <w:t>BaseLog.e(Class clazz, String message, Exception e)</w:t>
      </w:r>
    </w:p>
    <w:p w14:paraId="782A21E0" w14:textId="77777777" w:rsidR="00462611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例如</w:t>
      </w:r>
      <w:r>
        <w:rPr>
          <w:rFonts w:hint="eastAsia"/>
        </w:rPr>
        <w:t>: BaseLog.e(HsUtil.class, "callWS:</w:t>
      </w:r>
      <w:r>
        <w:rPr>
          <w:rFonts w:hint="eastAsia"/>
        </w:rPr>
        <w:t>未传入服务参数串</w:t>
      </w:r>
      <w:r>
        <w:rPr>
          <w:rFonts w:hint="eastAsia"/>
        </w:rPr>
        <w:t>", e);</w:t>
      </w:r>
    </w:p>
    <w:p w14:paraId="036278ED" w14:textId="77777777" w:rsidR="00462611" w:rsidRDefault="00462611" w:rsidP="00462611">
      <w:pPr>
        <w:pStyle w:val="a0"/>
      </w:pPr>
      <w:r>
        <w:tab/>
      </w:r>
    </w:p>
    <w:p w14:paraId="73C5DAF6" w14:textId="77777777" w:rsidR="00462611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用于参数缺失，等错误信息的输出</w:t>
      </w:r>
    </w:p>
    <w:p w14:paraId="086DF86C" w14:textId="77777777" w:rsidR="00462611" w:rsidRDefault="00462611" w:rsidP="00462611">
      <w:pPr>
        <w:pStyle w:val="a0"/>
      </w:pPr>
      <w:r>
        <w:tab/>
        <w:t>BaseLog.e(Class clazz, String message)</w:t>
      </w:r>
    </w:p>
    <w:p w14:paraId="61325CF6" w14:textId="7DDFEDD2" w:rsidR="00294954" w:rsidRDefault="00462611" w:rsidP="00462611">
      <w:pPr>
        <w:pStyle w:val="a0"/>
      </w:pPr>
      <w:r>
        <w:rPr>
          <w:rFonts w:hint="eastAsia"/>
        </w:rPr>
        <w:tab/>
      </w:r>
      <w:r>
        <w:rPr>
          <w:rFonts w:hint="eastAsia"/>
        </w:rPr>
        <w:t>例如</w:t>
      </w:r>
      <w:r>
        <w:rPr>
          <w:rFonts w:hint="eastAsia"/>
        </w:rPr>
        <w:t>: BaseLog.e(HsUtil.class, "callWS:</w:t>
      </w:r>
      <w:r>
        <w:rPr>
          <w:rFonts w:hint="eastAsia"/>
        </w:rPr>
        <w:t>未传入服务参数串</w:t>
      </w:r>
      <w:r>
        <w:rPr>
          <w:rFonts w:hint="eastAsia"/>
        </w:rPr>
        <w:t>");</w:t>
      </w:r>
    </w:p>
    <w:p w14:paraId="6425376F" w14:textId="3BAF92FC" w:rsidR="00294954" w:rsidRDefault="00B558C6" w:rsidP="00DB2CF4">
      <w:pPr>
        <w:pStyle w:val="a0"/>
      </w:pPr>
      <w:r>
        <w:rPr>
          <w:rFonts w:hint="eastAsia"/>
        </w:rPr>
        <w:t xml:space="preserve"> </w:t>
      </w:r>
    </w:p>
    <w:p w14:paraId="2D8E1224" w14:textId="77777777" w:rsidR="00B558C6" w:rsidRPr="00DB2CF4" w:rsidRDefault="00B558C6" w:rsidP="00DB2CF4">
      <w:pPr>
        <w:pStyle w:val="a0"/>
      </w:pPr>
    </w:p>
    <w:p w14:paraId="4523E50E" w14:textId="666429A8" w:rsidR="00137D86" w:rsidRDefault="009677AA">
      <w:pPr>
        <w:pStyle w:val="1"/>
      </w:pPr>
      <w:bookmarkStart w:id="25" w:name="_Toc388540504"/>
      <w:r>
        <w:t>异常处理</w:t>
      </w:r>
      <w:bookmarkEnd w:id="25"/>
    </w:p>
    <w:p w14:paraId="4DFA01D3" w14:textId="0D72D393" w:rsidR="004E1FCA" w:rsidRDefault="008D3ABC" w:rsidP="008E4568">
      <w:pPr>
        <w:pStyle w:val="a0"/>
        <w:numPr>
          <w:ilvl w:val="0"/>
          <w:numId w:val="42"/>
        </w:numPr>
      </w:pPr>
      <w:r w:rsidRPr="008D3ABC">
        <w:rPr>
          <w:rFonts w:hint="eastAsia"/>
        </w:rPr>
        <w:t>控制层</w:t>
      </w:r>
      <w:r w:rsidRPr="008D3ABC">
        <w:rPr>
          <w:rFonts w:hint="eastAsia"/>
        </w:rPr>
        <w:t xml:space="preserve"> </w:t>
      </w:r>
      <w:r w:rsidRPr="008D3ABC">
        <w:rPr>
          <w:rFonts w:hint="eastAsia"/>
        </w:rPr>
        <w:t>必须</w:t>
      </w:r>
      <w:r w:rsidRPr="008D3ABC">
        <w:rPr>
          <w:rFonts w:hint="eastAsia"/>
        </w:rPr>
        <w:t xml:space="preserve"> </w:t>
      </w:r>
      <w:r w:rsidRPr="008D3ABC">
        <w:rPr>
          <w:rFonts w:hint="eastAsia"/>
        </w:rPr>
        <w:t>处理异常，</w:t>
      </w:r>
      <w:r w:rsidRPr="008D3ABC">
        <w:rPr>
          <w:rFonts w:hint="eastAsia"/>
        </w:rPr>
        <w:t xml:space="preserve"> </w:t>
      </w:r>
      <w:r w:rsidRPr="008D3ABC">
        <w:rPr>
          <w:rFonts w:hint="eastAsia"/>
        </w:rPr>
        <w:t>根据业务情况</w:t>
      </w:r>
      <w:r w:rsidRPr="008D3ABC">
        <w:rPr>
          <w:rFonts w:hint="eastAsia"/>
        </w:rPr>
        <w:t xml:space="preserve"> </w:t>
      </w:r>
      <w:r w:rsidRPr="008D3ABC">
        <w:rPr>
          <w:rFonts w:hint="eastAsia"/>
        </w:rPr>
        <w:t>给予友好提示</w:t>
      </w:r>
      <w:r>
        <w:rPr>
          <w:rFonts w:hint="eastAsia"/>
        </w:rPr>
        <w:t>.</w:t>
      </w:r>
    </w:p>
    <w:p w14:paraId="20B9A81B" w14:textId="78F82BA7" w:rsidR="008D3ABC" w:rsidRDefault="008D3ABC" w:rsidP="008E4568">
      <w:pPr>
        <w:pStyle w:val="a0"/>
        <w:numPr>
          <w:ilvl w:val="0"/>
          <w:numId w:val="42"/>
        </w:numPr>
      </w:pPr>
      <w:r>
        <w:t>S</w:t>
      </w:r>
      <w:r>
        <w:rPr>
          <w:rFonts w:hint="eastAsia"/>
        </w:rPr>
        <w:t xml:space="preserve">ervice </w:t>
      </w:r>
      <w:r>
        <w:t>层异常需要向外抛出</w:t>
      </w:r>
      <w:r w:rsidR="00D7646F">
        <w:t>异常</w:t>
      </w:r>
      <w:r>
        <w:t>。</w:t>
      </w:r>
    </w:p>
    <w:p w14:paraId="63AF9F6D" w14:textId="6305EB91" w:rsidR="00D7646F" w:rsidRPr="004E1FCA" w:rsidRDefault="00D7646F" w:rsidP="008E4568">
      <w:pPr>
        <w:pStyle w:val="a0"/>
        <w:numPr>
          <w:ilvl w:val="0"/>
          <w:numId w:val="42"/>
        </w:numPr>
      </w:pPr>
      <w:r>
        <w:t>容器设置全局异常处理方式，处理那些没有抛到最外层没有被处理的异常。</w:t>
      </w:r>
    </w:p>
    <w:p w14:paraId="24E41486" w14:textId="77777777" w:rsidR="009677AA" w:rsidRPr="009677AA" w:rsidRDefault="009677AA" w:rsidP="009677AA">
      <w:pPr>
        <w:pStyle w:val="a0"/>
      </w:pPr>
    </w:p>
    <w:p w14:paraId="33491F0C" w14:textId="64E9FD9A" w:rsidR="004E1FCA" w:rsidRDefault="004E1FCA">
      <w:pPr>
        <w:pStyle w:val="1"/>
      </w:pPr>
      <w:bookmarkStart w:id="26" w:name="_Toc388540505"/>
      <w:r>
        <w:t>缓存使用</w:t>
      </w:r>
      <w:bookmarkEnd w:id="26"/>
    </w:p>
    <w:p w14:paraId="32DB4CDD" w14:textId="1EE908F4" w:rsidR="002775D1" w:rsidRDefault="0086049D" w:rsidP="002775D1">
      <w:pPr>
        <w:pStyle w:val="a0"/>
      </w:pPr>
      <w:r>
        <w:t>项目使用</w:t>
      </w:r>
      <w:r>
        <w:t>spring cache</w:t>
      </w:r>
      <w:r>
        <w:t>标准来实现：</w:t>
      </w:r>
    </w:p>
    <w:p w14:paraId="1B34F08D" w14:textId="0EF8ABA8" w:rsidR="00F639C9" w:rsidRDefault="00F639C9" w:rsidP="000976EC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>spring @Cacheable @CachePut @CacheEvict</w:t>
      </w:r>
      <w:r>
        <w:rPr>
          <w:rFonts w:ascii="Consolas" w:hAnsi="Consolas" w:cs="Consolas"/>
          <w:snapToGrid/>
          <w:sz w:val="24"/>
          <w:szCs w:val="24"/>
        </w:rPr>
        <w:t>的使用说明：</w:t>
      </w:r>
    </w:p>
    <w:p w14:paraId="58FD200C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例如：</w:t>
      </w:r>
    </w:p>
    <w:p w14:paraId="53372980" w14:textId="77777777" w:rsidR="001B5661" w:rsidRDefault="00F639C9" w:rsidP="001B566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216"/>
      </w:tblGrid>
      <w:tr w:rsidR="001B5661" w14:paraId="7D920530" w14:textId="77777777" w:rsidTr="001B5661">
        <w:tc>
          <w:tcPr>
            <w:tcW w:w="9216" w:type="dxa"/>
          </w:tcPr>
          <w:p w14:paraId="65DE0A35" w14:textId="77777777" w:rsidR="001B5661" w:rsidRPr="001B5661" w:rsidRDefault="001B5661" w:rsidP="001B566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2"/>
                <w:szCs w:val="24"/>
              </w:rPr>
            </w:pPr>
            <w:r w:rsidRPr="001B5661">
              <w:rPr>
                <w:rFonts w:ascii="Consolas" w:hAnsi="Consolas" w:cs="Consolas"/>
                <w:snapToGrid/>
                <w:sz w:val="22"/>
                <w:szCs w:val="24"/>
              </w:rPr>
              <w:t>@</w:t>
            </w:r>
            <w:r w:rsidRPr="00702913">
              <w:rPr>
                <w:rFonts w:ascii="Consolas" w:hAnsi="Consolas" w:cs="Consolas"/>
                <w:snapToGrid/>
                <w:color w:val="FF0000"/>
                <w:sz w:val="22"/>
                <w:szCs w:val="24"/>
              </w:rPr>
              <w:t>Cacheable</w:t>
            </w:r>
            <w:r w:rsidRPr="001B5661">
              <w:rPr>
                <w:rFonts w:ascii="Consolas" w:hAnsi="Consolas" w:cs="Consolas"/>
                <w:snapToGrid/>
                <w:sz w:val="22"/>
                <w:szCs w:val="24"/>
              </w:rPr>
              <w:t>(value = "employee", key = "'cacheType_'+#surname" ,condition = "#age &lt; 25")</w:t>
            </w:r>
          </w:p>
          <w:p w14:paraId="123A7231" w14:textId="1F0A59DD" w:rsidR="001B5661" w:rsidRDefault="001B5661" w:rsidP="001B566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sz w:val="24"/>
                <w:szCs w:val="24"/>
              </w:rPr>
              <w:t>public Person findEmployeeBySurname(String firstName, String surname, int age) {</w:t>
            </w:r>
          </w:p>
          <w:p w14:paraId="673B7A98" w14:textId="66C43922" w:rsidR="001B5661" w:rsidRDefault="001B5661" w:rsidP="001B566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sz w:val="24"/>
                <w:szCs w:val="24"/>
              </w:rPr>
              <w:t xml:space="preserve">  return new Person(firstName, surname, age);</w:t>
            </w:r>
          </w:p>
          <w:p w14:paraId="6060D32B" w14:textId="7EDAAAC4" w:rsidR="001B5661" w:rsidRDefault="001B5661" w:rsidP="001B566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  <w:r>
              <w:rPr>
                <w:rFonts w:ascii="Consolas" w:hAnsi="Consolas" w:cs="Consolas"/>
                <w:snapToGrid/>
                <w:sz w:val="24"/>
                <w:szCs w:val="24"/>
              </w:rPr>
              <w:t>}</w:t>
            </w:r>
          </w:p>
        </w:tc>
      </w:tr>
    </w:tbl>
    <w:p w14:paraId="01C36081" w14:textId="3898A678" w:rsidR="001B5661" w:rsidRDefault="001B5661" w:rsidP="001B566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</w:p>
    <w:p w14:paraId="338080C5" w14:textId="5D6667E6" w:rsidR="00F639C9" w:rsidRPr="003441F4" w:rsidRDefault="00702913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>
        <w:rPr>
          <w:rFonts w:ascii="Consolas" w:hAnsi="Consolas" w:cs="Consolas"/>
          <w:snapToGrid/>
          <w:sz w:val="22"/>
          <w:szCs w:val="24"/>
        </w:rPr>
        <w:t>参数说明：</w:t>
      </w:r>
    </w:p>
    <w:p w14:paraId="63D8E64C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 xml:space="preserve">  </w:t>
      </w:r>
      <w:r w:rsidRPr="003441F4">
        <w:rPr>
          <w:rFonts w:ascii="Consolas" w:hAnsi="Consolas" w:cs="Consolas"/>
          <w:snapToGrid/>
          <w:sz w:val="22"/>
          <w:szCs w:val="24"/>
        </w:rPr>
        <w:tab/>
        <w:t xml:space="preserve">@Cacheable </w:t>
      </w:r>
      <w:r w:rsidRPr="003441F4">
        <w:rPr>
          <w:rFonts w:ascii="Consolas" w:hAnsi="Consolas" w:cs="Consolas"/>
          <w:snapToGrid/>
          <w:sz w:val="22"/>
          <w:szCs w:val="24"/>
        </w:rPr>
        <w:t>针对方法配置，能够根据方法的请求参数对其结果进行缓存</w:t>
      </w:r>
    </w:p>
    <w:p w14:paraId="1307DE8F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 xml:space="preserve">value 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必选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指明了缓存将被存到哪个缓存块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 </w:t>
      </w:r>
      <w:r w:rsidRPr="003441F4">
        <w:rPr>
          <w:rFonts w:ascii="Consolas" w:hAnsi="Consolas" w:cs="Consolas"/>
          <w:snapToGrid/>
          <w:sz w:val="22"/>
          <w:szCs w:val="24"/>
        </w:rPr>
        <w:t>如果使用</w:t>
      </w:r>
      <w:r w:rsidRPr="003441F4">
        <w:rPr>
          <w:rFonts w:ascii="Consolas" w:hAnsi="Consolas" w:cs="Consolas"/>
          <w:snapToGrid/>
          <w:sz w:val="22"/>
          <w:szCs w:val="24"/>
        </w:rPr>
        <w:t>EHCache</w:t>
      </w:r>
      <w:r w:rsidRPr="003441F4">
        <w:rPr>
          <w:rFonts w:ascii="Consolas" w:hAnsi="Consolas" w:cs="Consolas"/>
          <w:snapToGrid/>
          <w:sz w:val="22"/>
          <w:szCs w:val="24"/>
        </w:rPr>
        <w:t>，就是</w:t>
      </w:r>
      <w:r w:rsidRPr="003441F4">
        <w:rPr>
          <w:rFonts w:ascii="Consolas" w:hAnsi="Consolas" w:cs="Consolas"/>
          <w:snapToGrid/>
          <w:sz w:val="22"/>
          <w:szCs w:val="24"/>
        </w:rPr>
        <w:t>ehcache.xml</w:t>
      </w:r>
      <w:r w:rsidRPr="003441F4">
        <w:rPr>
          <w:rFonts w:ascii="Consolas" w:hAnsi="Consolas" w:cs="Consolas"/>
          <w:snapToGrid/>
          <w:sz w:val="22"/>
          <w:szCs w:val="24"/>
        </w:rPr>
        <w:t>中声明的</w:t>
      </w:r>
      <w:r w:rsidRPr="003441F4">
        <w:rPr>
          <w:rFonts w:ascii="Consolas" w:hAnsi="Consolas" w:cs="Consolas"/>
          <w:snapToGrid/>
          <w:sz w:val="22"/>
          <w:szCs w:val="24"/>
        </w:rPr>
        <w:t>cache</w:t>
      </w:r>
      <w:r w:rsidRPr="003441F4">
        <w:rPr>
          <w:rFonts w:ascii="Consolas" w:hAnsi="Consolas" w:cs="Consolas"/>
          <w:snapToGrid/>
          <w:sz w:val="22"/>
          <w:szCs w:val="24"/>
        </w:rPr>
        <w:t>的</w:t>
      </w:r>
      <w:r w:rsidRPr="003441F4">
        <w:rPr>
          <w:rFonts w:ascii="Consolas" w:hAnsi="Consolas" w:cs="Consolas"/>
          <w:snapToGrid/>
          <w:sz w:val="22"/>
          <w:szCs w:val="24"/>
        </w:rPr>
        <w:t>name</w:t>
      </w:r>
    </w:p>
    <w:p w14:paraId="2FF1CB79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>key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可选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默认按照方法的所有参数进行组合；可使用</w:t>
      </w:r>
      <w:r w:rsidRPr="003441F4">
        <w:rPr>
          <w:rFonts w:ascii="Consolas" w:hAnsi="Consolas" w:cs="Consolas"/>
          <w:snapToGrid/>
          <w:sz w:val="22"/>
          <w:szCs w:val="24"/>
        </w:rPr>
        <w:t>SPEL</w:t>
      </w:r>
      <w:r w:rsidRPr="003441F4">
        <w:rPr>
          <w:rFonts w:ascii="Consolas" w:hAnsi="Consolas" w:cs="Consolas"/>
          <w:snapToGrid/>
          <w:sz w:val="22"/>
          <w:szCs w:val="24"/>
        </w:rPr>
        <w:t>表达式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 </w:t>
      </w:r>
      <w:r w:rsidRPr="003441F4">
        <w:rPr>
          <w:rFonts w:ascii="Consolas" w:hAnsi="Consolas" w:cs="Consolas"/>
          <w:snapToGrid/>
          <w:sz w:val="22"/>
          <w:szCs w:val="24"/>
        </w:rPr>
        <w:t>调用方法参数</w:t>
      </w:r>
    </w:p>
    <w:p w14:paraId="6A17AB49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 xml:space="preserve">condition 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可选</w:t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ab/>
      </w:r>
      <w:r w:rsidRPr="003441F4">
        <w:rPr>
          <w:rFonts w:ascii="Consolas" w:hAnsi="Consolas" w:cs="Consolas"/>
          <w:snapToGrid/>
          <w:sz w:val="22"/>
          <w:szCs w:val="24"/>
        </w:rPr>
        <w:t>根据条件匹配是否缓存结果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, </w:t>
      </w:r>
      <w:r w:rsidRPr="003441F4">
        <w:rPr>
          <w:rFonts w:ascii="Consolas" w:hAnsi="Consolas" w:cs="Consolas"/>
          <w:snapToGrid/>
          <w:sz w:val="22"/>
          <w:szCs w:val="24"/>
        </w:rPr>
        <w:t>可使用</w:t>
      </w:r>
      <w:r w:rsidRPr="003441F4">
        <w:rPr>
          <w:rFonts w:ascii="Consolas" w:hAnsi="Consolas" w:cs="Consolas"/>
          <w:snapToGrid/>
          <w:sz w:val="22"/>
          <w:szCs w:val="24"/>
        </w:rPr>
        <w:t>SPEL</w:t>
      </w:r>
      <w:r w:rsidRPr="003441F4">
        <w:rPr>
          <w:rFonts w:ascii="Consolas" w:hAnsi="Consolas" w:cs="Consolas"/>
          <w:snapToGrid/>
          <w:sz w:val="22"/>
          <w:szCs w:val="24"/>
        </w:rPr>
        <w:t>表达式</w:t>
      </w:r>
    </w:p>
    <w:p w14:paraId="2912F08E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</w:r>
    </w:p>
    <w:p w14:paraId="56A333AD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 xml:space="preserve">@CachePut </w:t>
      </w:r>
      <w:r w:rsidRPr="003441F4">
        <w:rPr>
          <w:rFonts w:ascii="Consolas" w:hAnsi="Consolas" w:cs="Consolas"/>
          <w:snapToGrid/>
          <w:sz w:val="22"/>
          <w:szCs w:val="24"/>
        </w:rPr>
        <w:t>和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 @Cacheable </w:t>
      </w:r>
      <w:r w:rsidRPr="003441F4">
        <w:rPr>
          <w:rFonts w:ascii="Consolas" w:hAnsi="Consolas" w:cs="Consolas"/>
          <w:snapToGrid/>
          <w:sz w:val="22"/>
          <w:szCs w:val="24"/>
        </w:rPr>
        <w:t>不同的是，它每次都会触发真实方法的调用</w:t>
      </w:r>
    </w:p>
    <w:p w14:paraId="4E02679D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</w:r>
    </w:p>
    <w:p w14:paraId="4D4DBDDD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 xml:space="preserve">@CacheEvict </w:t>
      </w:r>
      <w:r w:rsidRPr="003441F4">
        <w:rPr>
          <w:rFonts w:ascii="Consolas" w:hAnsi="Consolas" w:cs="Consolas"/>
          <w:snapToGrid/>
          <w:sz w:val="22"/>
          <w:szCs w:val="24"/>
        </w:rPr>
        <w:t>支持如下几个参数：</w:t>
      </w:r>
    </w:p>
    <w:p w14:paraId="3A799A3B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>value</w:t>
      </w:r>
      <w:r w:rsidRPr="003441F4">
        <w:rPr>
          <w:rFonts w:ascii="Consolas" w:hAnsi="Consolas" w:cs="Consolas"/>
          <w:snapToGrid/>
          <w:sz w:val="22"/>
          <w:szCs w:val="24"/>
        </w:rPr>
        <w:t>：缓存位置名称，不能为空，同上</w:t>
      </w:r>
    </w:p>
    <w:p w14:paraId="661EA631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lastRenderedPageBreak/>
        <w:tab/>
        <w:t>key</w:t>
      </w:r>
      <w:r w:rsidRPr="003441F4">
        <w:rPr>
          <w:rFonts w:ascii="Consolas" w:hAnsi="Consolas" w:cs="Consolas"/>
          <w:snapToGrid/>
          <w:sz w:val="22"/>
          <w:szCs w:val="24"/>
        </w:rPr>
        <w:t>：缓存的</w:t>
      </w:r>
      <w:r w:rsidRPr="003441F4">
        <w:rPr>
          <w:rFonts w:ascii="Consolas" w:hAnsi="Consolas" w:cs="Consolas"/>
          <w:snapToGrid/>
          <w:sz w:val="22"/>
          <w:szCs w:val="24"/>
        </w:rPr>
        <w:t>key</w:t>
      </w:r>
      <w:r w:rsidRPr="003441F4">
        <w:rPr>
          <w:rFonts w:ascii="Consolas" w:hAnsi="Consolas" w:cs="Consolas"/>
          <w:snapToGrid/>
          <w:sz w:val="22"/>
          <w:szCs w:val="24"/>
        </w:rPr>
        <w:t>，默认为空，同上</w:t>
      </w:r>
    </w:p>
    <w:p w14:paraId="40DAA10F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>condition</w:t>
      </w:r>
      <w:r w:rsidRPr="003441F4">
        <w:rPr>
          <w:rFonts w:ascii="Consolas" w:hAnsi="Consolas" w:cs="Consolas"/>
          <w:snapToGrid/>
          <w:sz w:val="22"/>
          <w:szCs w:val="24"/>
        </w:rPr>
        <w:t>：触发条件，只有满足条件的情况才会清除缓存，默认为空，支持</w:t>
      </w:r>
      <w:r w:rsidRPr="003441F4">
        <w:rPr>
          <w:rFonts w:ascii="Consolas" w:hAnsi="Consolas" w:cs="Consolas"/>
          <w:snapToGrid/>
          <w:sz w:val="22"/>
          <w:szCs w:val="24"/>
        </w:rPr>
        <w:t>SpEL</w:t>
      </w:r>
    </w:p>
    <w:p w14:paraId="1E618E93" w14:textId="77777777" w:rsidR="00F639C9" w:rsidRPr="003441F4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2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>allEntries</w:t>
      </w:r>
      <w:r w:rsidRPr="003441F4">
        <w:rPr>
          <w:rFonts w:ascii="Consolas" w:hAnsi="Consolas" w:cs="Consolas"/>
          <w:snapToGrid/>
          <w:sz w:val="22"/>
          <w:szCs w:val="24"/>
        </w:rPr>
        <w:t>：</w:t>
      </w:r>
      <w:r w:rsidRPr="003441F4">
        <w:rPr>
          <w:rFonts w:ascii="Consolas" w:hAnsi="Consolas" w:cs="Consolas"/>
          <w:snapToGrid/>
          <w:sz w:val="22"/>
          <w:szCs w:val="24"/>
        </w:rPr>
        <w:t>true</w:t>
      </w:r>
      <w:r w:rsidRPr="003441F4">
        <w:rPr>
          <w:rFonts w:ascii="Consolas" w:hAnsi="Consolas" w:cs="Consolas"/>
          <w:snapToGrid/>
          <w:sz w:val="22"/>
          <w:szCs w:val="24"/>
        </w:rPr>
        <w:t>表示方法调用后将立即清除</w:t>
      </w:r>
      <w:r w:rsidRPr="003441F4">
        <w:rPr>
          <w:rFonts w:ascii="Consolas" w:hAnsi="Consolas" w:cs="Consolas"/>
          <w:snapToGrid/>
          <w:sz w:val="22"/>
          <w:szCs w:val="24"/>
        </w:rPr>
        <w:t>value</w:t>
      </w:r>
      <w:r w:rsidRPr="003441F4">
        <w:rPr>
          <w:rFonts w:ascii="Consolas" w:hAnsi="Consolas" w:cs="Consolas"/>
          <w:snapToGrid/>
          <w:sz w:val="22"/>
          <w:szCs w:val="24"/>
        </w:rPr>
        <w:t>中的全部缓存，默认为</w:t>
      </w:r>
      <w:r w:rsidRPr="003441F4">
        <w:rPr>
          <w:rFonts w:ascii="Consolas" w:hAnsi="Consolas" w:cs="Consolas"/>
          <w:snapToGrid/>
          <w:sz w:val="22"/>
          <w:szCs w:val="24"/>
        </w:rPr>
        <w:t>false</w:t>
      </w:r>
      <w:r w:rsidRPr="003441F4">
        <w:rPr>
          <w:rFonts w:ascii="Consolas" w:hAnsi="Consolas" w:cs="Consolas"/>
          <w:snapToGrid/>
          <w:sz w:val="22"/>
          <w:szCs w:val="24"/>
        </w:rPr>
        <w:t>，</w:t>
      </w:r>
    </w:p>
    <w:p w14:paraId="1FA753E1" w14:textId="77777777" w:rsidR="00F639C9" w:rsidRDefault="00F639C9" w:rsidP="003441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 w:rsidRPr="003441F4">
        <w:rPr>
          <w:rFonts w:ascii="Consolas" w:hAnsi="Consolas" w:cs="Consolas"/>
          <w:snapToGrid/>
          <w:sz w:val="22"/>
          <w:szCs w:val="24"/>
        </w:rPr>
        <w:tab/>
        <w:t>beforeInvocation</w:t>
      </w:r>
      <w:r w:rsidRPr="003441F4">
        <w:rPr>
          <w:rFonts w:ascii="Consolas" w:hAnsi="Consolas" w:cs="Consolas"/>
          <w:snapToGrid/>
          <w:sz w:val="22"/>
          <w:szCs w:val="24"/>
        </w:rPr>
        <w:t>：是否在方法执行前就清空，缺省为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 false</w:t>
      </w:r>
      <w:r w:rsidRPr="003441F4">
        <w:rPr>
          <w:rFonts w:ascii="Consolas" w:hAnsi="Consolas" w:cs="Consolas"/>
          <w:snapToGrid/>
          <w:sz w:val="22"/>
          <w:szCs w:val="24"/>
        </w:rPr>
        <w:t>，如果指定为</w:t>
      </w:r>
      <w:r w:rsidRPr="003441F4">
        <w:rPr>
          <w:rFonts w:ascii="Consolas" w:hAnsi="Consolas" w:cs="Consolas"/>
          <w:snapToGrid/>
          <w:sz w:val="22"/>
          <w:szCs w:val="24"/>
        </w:rPr>
        <w:t xml:space="preserve"> true</w:t>
      </w:r>
      <w:r w:rsidRPr="003441F4">
        <w:rPr>
          <w:rFonts w:ascii="Consolas" w:hAnsi="Consolas" w:cs="Consolas"/>
          <w:snapToGrid/>
          <w:sz w:val="22"/>
          <w:szCs w:val="24"/>
        </w:rPr>
        <w:t>，则在方法还没有执行的时候就清空缓存，缺省情况下，如果方法执行抛出异常，则不会清空缓存</w:t>
      </w:r>
    </w:p>
    <w:p w14:paraId="7149943C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</w:p>
    <w:p w14:paraId="2EC8B629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例如：</w:t>
      </w:r>
    </w:p>
    <w:p w14:paraId="6501202E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//</w:t>
      </w:r>
      <w:r>
        <w:rPr>
          <w:rFonts w:ascii="Consolas" w:hAnsi="Consolas" w:cs="Consolas"/>
          <w:snapToGrid/>
          <w:sz w:val="24"/>
          <w:szCs w:val="24"/>
        </w:rPr>
        <w:t>清除掉指定</w:t>
      </w:r>
      <w:r>
        <w:rPr>
          <w:rFonts w:ascii="Consolas" w:hAnsi="Consolas" w:cs="Consolas"/>
          <w:snapToGrid/>
          <w:sz w:val="24"/>
          <w:szCs w:val="24"/>
        </w:rPr>
        <w:t>key</w:t>
      </w:r>
      <w:r>
        <w:rPr>
          <w:rFonts w:ascii="Consolas" w:hAnsi="Consolas" w:cs="Consolas"/>
          <w:snapToGrid/>
          <w:sz w:val="24"/>
          <w:szCs w:val="24"/>
        </w:rPr>
        <w:t>的缓存</w:t>
      </w:r>
    </w:p>
    <w:p w14:paraId="773C6404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@</w:t>
      </w:r>
      <w:r w:rsidRPr="00F35C99">
        <w:rPr>
          <w:rFonts w:ascii="Consolas" w:hAnsi="Consolas" w:cs="Consolas"/>
          <w:snapToGrid/>
          <w:color w:val="FF0000"/>
          <w:sz w:val="24"/>
          <w:szCs w:val="24"/>
        </w:rPr>
        <w:t>CacheEvict</w:t>
      </w:r>
      <w:r>
        <w:rPr>
          <w:rFonts w:ascii="Consolas" w:hAnsi="Consolas" w:cs="Consolas"/>
          <w:snapToGrid/>
          <w:sz w:val="24"/>
          <w:szCs w:val="24"/>
        </w:rPr>
        <w:t>(value="andCache",key="#user.userId + 'findById'")</w:t>
      </w:r>
    </w:p>
    <w:p w14:paraId="62D5EF74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public void modifyUserRole(SystemUser user) {</w:t>
      </w:r>
    </w:p>
    <w:p w14:paraId="445014AD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 xml:space="preserve">         System.out.println("hello andCache delete"+user.getUserId());</w:t>
      </w:r>
    </w:p>
    <w:p w14:paraId="4F35FB07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}</w:t>
      </w:r>
    </w:p>
    <w:p w14:paraId="64EC0EA3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</w:p>
    <w:p w14:paraId="4EFA6DEA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//</w:t>
      </w:r>
      <w:r>
        <w:rPr>
          <w:rFonts w:ascii="Consolas" w:hAnsi="Consolas" w:cs="Consolas"/>
          <w:snapToGrid/>
          <w:sz w:val="24"/>
          <w:szCs w:val="24"/>
        </w:rPr>
        <w:t>清除掉全部缓存</w:t>
      </w:r>
    </w:p>
    <w:p w14:paraId="785776A8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@</w:t>
      </w:r>
      <w:r w:rsidRPr="00F85B35">
        <w:rPr>
          <w:rFonts w:ascii="Consolas" w:hAnsi="Consolas" w:cs="Consolas"/>
          <w:snapToGrid/>
          <w:color w:val="FF0000"/>
          <w:sz w:val="24"/>
          <w:szCs w:val="24"/>
        </w:rPr>
        <w:t>CacheEvict</w:t>
      </w:r>
      <w:r>
        <w:rPr>
          <w:rFonts w:ascii="Consolas" w:hAnsi="Consolas" w:cs="Consolas"/>
          <w:snapToGrid/>
          <w:sz w:val="24"/>
          <w:szCs w:val="24"/>
        </w:rPr>
        <w:t>(value="andCache",allEntries=true)</w:t>
      </w:r>
    </w:p>
    <w:p w14:paraId="4E700444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public final void setReservedUsers(String[] reservedUsers) {</w:t>
      </w:r>
    </w:p>
    <w:p w14:paraId="3A607AA6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ab/>
        <w:t>System.out.println("hello andCache deleteall");</w:t>
      </w:r>
    </w:p>
    <w:p w14:paraId="224DF2E5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>}</w:t>
      </w:r>
    </w:p>
    <w:p w14:paraId="236C04B3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一般来说，我们的更新操作只需要刷新缓存中某一个值，所以定义缓存的</w:t>
      </w:r>
      <w:r>
        <w:rPr>
          <w:rFonts w:ascii="Consolas" w:hAnsi="Consolas" w:cs="Consolas"/>
          <w:snapToGrid/>
          <w:sz w:val="24"/>
          <w:szCs w:val="24"/>
        </w:rPr>
        <w:t>key</w:t>
      </w:r>
      <w:r>
        <w:rPr>
          <w:rFonts w:ascii="Consolas" w:hAnsi="Consolas" w:cs="Consolas"/>
          <w:snapToGrid/>
          <w:sz w:val="24"/>
          <w:szCs w:val="24"/>
        </w:rPr>
        <w:t>值的方式就很重要，最好是能够唯一，</w:t>
      </w:r>
    </w:p>
    <w:p w14:paraId="01FD01C6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因为这样可以准确的清除掉特定的缓存，而不会影响到其它缓存值</w:t>
      </w:r>
      <w:r>
        <w:rPr>
          <w:rFonts w:ascii="Consolas" w:hAnsi="Consolas" w:cs="Consolas"/>
          <w:snapToGrid/>
          <w:sz w:val="24"/>
          <w:szCs w:val="24"/>
        </w:rPr>
        <w:t xml:space="preserve"> </w:t>
      </w:r>
      <w:r>
        <w:rPr>
          <w:rFonts w:ascii="Consolas" w:hAnsi="Consolas" w:cs="Consolas"/>
          <w:snapToGrid/>
          <w:sz w:val="24"/>
          <w:szCs w:val="24"/>
        </w:rPr>
        <w:t>，</w:t>
      </w:r>
    </w:p>
    <w:p w14:paraId="6239CBFD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比如这里针对用户的操作，使用</w:t>
      </w:r>
      <w:r>
        <w:rPr>
          <w:rFonts w:ascii="Consolas" w:hAnsi="Consolas" w:cs="Consolas"/>
          <w:snapToGrid/>
          <w:sz w:val="24"/>
          <w:szCs w:val="24"/>
        </w:rPr>
        <w:t>(userId+</w:t>
      </w:r>
      <w:r>
        <w:rPr>
          <w:rFonts w:ascii="Consolas" w:hAnsi="Consolas" w:cs="Consolas"/>
          <w:snapToGrid/>
          <w:sz w:val="24"/>
          <w:szCs w:val="24"/>
        </w:rPr>
        <w:t>方法名称</w:t>
      </w:r>
      <w:r>
        <w:rPr>
          <w:rFonts w:ascii="Consolas" w:hAnsi="Consolas" w:cs="Consolas"/>
          <w:snapToGrid/>
          <w:sz w:val="24"/>
          <w:szCs w:val="24"/>
        </w:rPr>
        <w:t>)</w:t>
      </w:r>
      <w:r>
        <w:rPr>
          <w:rFonts w:ascii="Consolas" w:hAnsi="Consolas" w:cs="Consolas"/>
          <w:snapToGrid/>
          <w:sz w:val="24"/>
          <w:szCs w:val="24"/>
        </w:rPr>
        <w:t>的方式设定</w:t>
      </w:r>
      <w:r>
        <w:rPr>
          <w:rFonts w:ascii="Consolas" w:hAnsi="Consolas" w:cs="Consolas"/>
          <w:snapToGrid/>
          <w:sz w:val="24"/>
          <w:szCs w:val="24"/>
        </w:rPr>
        <w:t>key</w:t>
      </w:r>
      <w:r>
        <w:rPr>
          <w:rFonts w:ascii="Consolas" w:hAnsi="Consolas" w:cs="Consolas"/>
          <w:snapToGrid/>
          <w:sz w:val="24"/>
          <w:szCs w:val="24"/>
        </w:rPr>
        <w:t>值</w:t>
      </w:r>
      <w:r>
        <w:rPr>
          <w:rFonts w:ascii="Consolas" w:hAnsi="Consolas" w:cs="Consolas"/>
          <w:snapToGrid/>
          <w:sz w:val="24"/>
          <w:szCs w:val="24"/>
        </w:rPr>
        <w:t xml:space="preserve"> </w:t>
      </w:r>
      <w:r>
        <w:rPr>
          <w:rFonts w:ascii="Consolas" w:hAnsi="Consolas" w:cs="Consolas"/>
          <w:snapToGrid/>
          <w:sz w:val="24"/>
          <w:szCs w:val="24"/>
        </w:rPr>
        <w:t>，当然，你也可以找到更适合自己的方式去设定。</w:t>
      </w:r>
    </w:p>
    <w:p w14:paraId="5E53988E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</w:p>
    <w:p w14:paraId="481062CA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配置</w:t>
      </w:r>
      <w:r>
        <w:rPr>
          <w:rFonts w:ascii="Consolas" w:hAnsi="Consolas" w:cs="Consolas"/>
          <w:snapToGrid/>
          <w:sz w:val="24"/>
          <w:szCs w:val="24"/>
        </w:rPr>
        <w:t xml:space="preserve"> cache </w:t>
      </w:r>
      <w:r>
        <w:rPr>
          <w:rFonts w:ascii="Consolas" w:hAnsi="Consolas" w:cs="Consolas"/>
          <w:snapToGrid/>
          <w:sz w:val="24"/>
          <w:szCs w:val="24"/>
        </w:rPr>
        <w:t>的支持</w:t>
      </w:r>
    </w:p>
    <w:p w14:paraId="37AACC1B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需要添加</w:t>
      </w:r>
      <w:r>
        <w:rPr>
          <w:rFonts w:ascii="Consolas" w:hAnsi="Consolas" w:cs="Consolas"/>
          <w:snapToGrid/>
          <w:sz w:val="24"/>
          <w:szCs w:val="24"/>
        </w:rPr>
        <w:t xml:space="preserve"> cache</w:t>
      </w:r>
      <w:r>
        <w:rPr>
          <w:rFonts w:ascii="Consolas" w:hAnsi="Consolas" w:cs="Consolas"/>
          <w:snapToGrid/>
          <w:sz w:val="24"/>
          <w:szCs w:val="24"/>
        </w:rPr>
        <w:t>的命名空间申明：</w:t>
      </w:r>
    </w:p>
    <w:p w14:paraId="0E063910" w14:textId="77777777" w:rsidR="0044181E" w:rsidRDefault="00F639C9" w:rsidP="0044181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 w:rsidR="0044181E">
        <w:rPr>
          <w:rFonts w:ascii="Consolas" w:hAnsi="Consolas" w:cs="Consolas"/>
          <w:snapToGrid/>
          <w:sz w:val="24"/>
          <w:szCs w:val="24"/>
        </w:rP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216"/>
      </w:tblGrid>
      <w:tr w:rsidR="0044181E" w14:paraId="7B236954" w14:textId="77777777" w:rsidTr="0044181E">
        <w:tc>
          <w:tcPr>
            <w:tcW w:w="9216" w:type="dxa"/>
          </w:tcPr>
          <w:p w14:paraId="775A5B72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&lt;?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xml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version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"1.0"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encoding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"UTF-8"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?&gt;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</w:t>
            </w:r>
          </w:p>
          <w:p w14:paraId="6073103C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beans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xmlns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"http://www.springframework.org/schema/beans"</w:t>
            </w:r>
          </w:p>
          <w:p w14:paraId="3942B653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xmlns:xsi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"http://www.w3.org/2001/XMLSchema-instance"</w:t>
            </w:r>
          </w:p>
          <w:p w14:paraId="4F59508A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xmlns:p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"http://www.springframework.org/schema/p"</w:t>
            </w:r>
          </w:p>
          <w:p w14:paraId="3073956D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xmlns:cache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"http://www.springframework.org/schema/cache"</w:t>
            </w:r>
          </w:p>
          <w:p w14:paraId="5D384186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xsi:schemaLocation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</w:t>
            </w:r>
          </w:p>
          <w:p w14:paraId="5236A418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http://www.springframework.org/schema/beans http://www.springframework.org/schema/beans/spring-beans-3.1.xsd</w:t>
            </w:r>
          </w:p>
          <w:p w14:paraId="15421493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ab/>
              <w:t>http://www.springframework.org/schema/cache http://www.springframework.org/schema/cache/spring-cache-3.1.xsd"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231BF570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</w:p>
          <w:p w14:paraId="02A39FB6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&lt;!-- 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启用缓存注解功能，这个是必须的，否则注解不会生效，另外，该注解一定要声明在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spring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主配置文件中才会生效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--&gt;</w:t>
            </w:r>
          </w:p>
          <w:p w14:paraId="5A32AA4F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cache:annotation-driven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cache-manager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"cacheManager"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64BC8472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    </w:t>
            </w:r>
          </w:p>
          <w:p w14:paraId="2F3201E6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&lt;!-- spring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自己的换管理器，这里定义了两个缓存位置名称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，既注解中的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value --&gt;</w:t>
            </w:r>
          </w:p>
          <w:p w14:paraId="2C7FB164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id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"cacheManager"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"org.springframework.cache.support.SimpleCacheManager"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39C52531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name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"caches"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5B3096CD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set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721613AE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lastRenderedPageBreak/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&lt;!-- 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缓存块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default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与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andCache 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对应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value="andCache" ,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>缓存产品可以更换为</w:t>
            </w:r>
            <w:r w:rsidRPr="0044181E">
              <w:rPr>
                <w:rFonts w:ascii="Consolas" w:hAnsi="Consolas" w:cs="Consolas"/>
                <w:snapToGrid/>
                <w:color w:val="3F5FBF"/>
                <w:szCs w:val="24"/>
              </w:rPr>
              <w:t xml:space="preserve"> memcached--&gt;</w:t>
            </w:r>
          </w:p>
          <w:p w14:paraId="53FDF8EA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"org.springframework.cache.concurrent.ConcurrentMapCacheFactoryBean"</w:t>
            </w:r>
          </w:p>
          <w:p w14:paraId="514308D7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p:name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"default"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13B70629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class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"org.springframework.cache.concurrent.ConcurrentMapCacheFactoryBean"</w:t>
            </w:r>
          </w:p>
          <w:p w14:paraId="6F741581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7F007F"/>
                <w:szCs w:val="24"/>
              </w:rPr>
              <w:t>p:name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>=</w:t>
            </w:r>
            <w:r w:rsidRPr="0044181E">
              <w:rPr>
                <w:rFonts w:ascii="Consolas" w:hAnsi="Consolas" w:cs="Consolas"/>
                <w:i/>
                <w:iCs/>
                <w:snapToGrid/>
                <w:color w:val="2A00FF"/>
                <w:szCs w:val="24"/>
              </w:rPr>
              <w:t>"cache1"</w:t>
            </w:r>
            <w:r w:rsidRPr="0044181E">
              <w:rPr>
                <w:rFonts w:ascii="Consolas" w:hAnsi="Consolas" w:cs="Consolas"/>
                <w:snapToGrid/>
                <w:szCs w:val="24"/>
              </w:rPr>
              <w:t xml:space="preserve"> 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/&gt;</w:t>
            </w:r>
          </w:p>
          <w:p w14:paraId="5369E20F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set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20123E61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property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</w:p>
          <w:p w14:paraId="76EFDC69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 xml:space="preserve"> </w:t>
            </w:r>
          </w:p>
          <w:p w14:paraId="6AE7ABCB" w14:textId="77777777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</w:p>
          <w:p w14:paraId="751256AA" w14:textId="2C557729" w:rsidR="0044181E" w:rsidRP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Cs w:val="24"/>
              </w:rPr>
            </w:pP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&lt;/</w:t>
            </w:r>
            <w:r w:rsidRPr="0044181E">
              <w:rPr>
                <w:rFonts w:ascii="Consolas" w:hAnsi="Consolas" w:cs="Consolas"/>
                <w:snapToGrid/>
                <w:color w:val="3F7F7F"/>
                <w:szCs w:val="24"/>
              </w:rPr>
              <w:t>beans</w:t>
            </w:r>
            <w:r w:rsidRPr="0044181E">
              <w:rPr>
                <w:rFonts w:ascii="Consolas" w:hAnsi="Consolas" w:cs="Consolas"/>
                <w:snapToGrid/>
                <w:color w:val="008080"/>
                <w:szCs w:val="24"/>
              </w:rPr>
              <w:t>&gt;</w:t>
            </w:r>
            <w:r w:rsidRPr="0044181E">
              <w:rPr>
                <w:rFonts w:ascii="Consolas" w:hAnsi="Consolas" w:cs="Consolas"/>
                <w:snapToGrid/>
                <w:color w:val="000000"/>
                <w:szCs w:val="24"/>
              </w:rPr>
              <w:tab/>
            </w:r>
          </w:p>
          <w:p w14:paraId="4DFCED2B" w14:textId="77777777" w:rsidR="0044181E" w:rsidRDefault="0044181E" w:rsidP="0044181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napToGrid/>
                <w:sz w:val="24"/>
                <w:szCs w:val="24"/>
              </w:rPr>
            </w:pPr>
          </w:p>
        </w:tc>
      </w:tr>
    </w:tbl>
    <w:p w14:paraId="2A6C7868" w14:textId="1B6BB4DD" w:rsidR="00F639C9" w:rsidRDefault="00F639C9" w:rsidP="0044181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lastRenderedPageBreak/>
        <w:t xml:space="preserve"> </w:t>
      </w:r>
    </w:p>
    <w:p w14:paraId="1473C173" w14:textId="5B6B0CB9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  <w:t xml:space="preserve">spring cache </w:t>
      </w:r>
      <w:r>
        <w:rPr>
          <w:rFonts w:ascii="Consolas" w:hAnsi="Consolas" w:cs="Consolas"/>
          <w:snapToGrid/>
          <w:sz w:val="24"/>
          <w:szCs w:val="24"/>
        </w:rPr>
        <w:t>的原理：</w:t>
      </w:r>
    </w:p>
    <w:p w14:paraId="37D12727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即它是基于动态生成的</w:t>
      </w:r>
      <w:r>
        <w:rPr>
          <w:rFonts w:ascii="Consolas" w:hAnsi="Consolas" w:cs="Consolas"/>
          <w:snapToGrid/>
          <w:sz w:val="24"/>
          <w:szCs w:val="24"/>
        </w:rPr>
        <w:t xml:space="preserve"> proxy </w:t>
      </w:r>
      <w:r>
        <w:rPr>
          <w:rFonts w:ascii="Consolas" w:hAnsi="Consolas" w:cs="Consolas"/>
          <w:snapToGrid/>
          <w:sz w:val="24"/>
          <w:szCs w:val="24"/>
        </w:rPr>
        <w:t>代理机制来对方法的调用进行切面，</w:t>
      </w:r>
    </w:p>
    <w:p w14:paraId="6DD7DCDB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这里关键点是对象的引用问题，如果对象的方法是内部调用（即</w:t>
      </w:r>
      <w:r>
        <w:rPr>
          <w:rFonts w:ascii="Consolas" w:hAnsi="Consolas" w:cs="Consolas"/>
          <w:snapToGrid/>
          <w:sz w:val="24"/>
          <w:szCs w:val="24"/>
        </w:rPr>
        <w:t xml:space="preserve"> this </w:t>
      </w:r>
      <w:r>
        <w:rPr>
          <w:rFonts w:ascii="Consolas" w:hAnsi="Consolas" w:cs="Consolas"/>
          <w:snapToGrid/>
          <w:sz w:val="24"/>
          <w:szCs w:val="24"/>
        </w:rPr>
        <w:t>引用）而不是外部引用，</w:t>
      </w:r>
    </w:p>
    <w:p w14:paraId="0D40A7A9" w14:textId="77777777" w:rsidR="00F639C9" w:rsidRDefault="00F639C9" w:rsidP="00F639C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napToGrid/>
          <w:sz w:val="24"/>
          <w:szCs w:val="24"/>
        </w:rPr>
      </w:pPr>
      <w:r>
        <w:rPr>
          <w:rFonts w:ascii="Consolas" w:hAnsi="Consolas" w:cs="Consolas"/>
          <w:snapToGrid/>
          <w:sz w:val="24"/>
          <w:szCs w:val="24"/>
        </w:rPr>
        <w:tab/>
      </w:r>
      <w:r>
        <w:rPr>
          <w:rFonts w:ascii="Consolas" w:hAnsi="Consolas" w:cs="Consolas"/>
          <w:snapToGrid/>
          <w:sz w:val="24"/>
          <w:szCs w:val="24"/>
        </w:rPr>
        <w:t>则会导致</w:t>
      </w:r>
      <w:r>
        <w:rPr>
          <w:rFonts w:ascii="Consolas" w:hAnsi="Consolas" w:cs="Consolas"/>
          <w:snapToGrid/>
          <w:sz w:val="24"/>
          <w:szCs w:val="24"/>
        </w:rPr>
        <w:t xml:space="preserve"> proxy </w:t>
      </w:r>
      <w:r>
        <w:rPr>
          <w:rFonts w:ascii="Consolas" w:hAnsi="Consolas" w:cs="Consolas"/>
          <w:snapToGrid/>
          <w:sz w:val="24"/>
          <w:szCs w:val="24"/>
        </w:rPr>
        <w:t>失效，那么我们的切面就失效，</w:t>
      </w:r>
    </w:p>
    <w:p w14:paraId="26724014" w14:textId="046CB9AB" w:rsidR="00F639C9" w:rsidRDefault="00F639C9" w:rsidP="00F639C9">
      <w:pPr>
        <w:pStyle w:val="a0"/>
        <w:rPr>
          <w:rFonts w:ascii="Consolas" w:hAnsi="Consolas" w:cs="Consolas"/>
          <w:snapToGrid/>
          <w:szCs w:val="24"/>
        </w:rPr>
      </w:pPr>
      <w:r>
        <w:rPr>
          <w:rFonts w:ascii="Consolas" w:hAnsi="Consolas" w:cs="Consolas"/>
          <w:snapToGrid/>
          <w:szCs w:val="24"/>
        </w:rPr>
        <w:tab/>
      </w:r>
      <w:r>
        <w:rPr>
          <w:rFonts w:ascii="Consolas" w:hAnsi="Consolas" w:cs="Consolas"/>
          <w:snapToGrid/>
          <w:szCs w:val="24"/>
        </w:rPr>
        <w:t>也就是说上面定义的各种注释包括</w:t>
      </w:r>
      <w:r>
        <w:rPr>
          <w:rFonts w:ascii="Consolas" w:hAnsi="Consolas" w:cs="Consolas"/>
          <w:snapToGrid/>
          <w:szCs w:val="24"/>
        </w:rPr>
        <w:t xml:space="preserve"> @Cacheable</w:t>
      </w:r>
      <w:r>
        <w:rPr>
          <w:rFonts w:ascii="Consolas" w:hAnsi="Consolas" w:cs="Consolas"/>
          <w:snapToGrid/>
          <w:szCs w:val="24"/>
        </w:rPr>
        <w:t>、</w:t>
      </w:r>
      <w:r>
        <w:rPr>
          <w:rFonts w:ascii="Consolas" w:hAnsi="Consolas" w:cs="Consolas"/>
          <w:snapToGrid/>
          <w:szCs w:val="24"/>
        </w:rPr>
        <w:t xml:space="preserve">@CachePut </w:t>
      </w:r>
      <w:r>
        <w:rPr>
          <w:rFonts w:ascii="Consolas" w:hAnsi="Consolas" w:cs="Consolas"/>
          <w:snapToGrid/>
          <w:szCs w:val="24"/>
        </w:rPr>
        <w:t>和</w:t>
      </w:r>
      <w:r>
        <w:rPr>
          <w:rFonts w:ascii="Consolas" w:hAnsi="Consolas" w:cs="Consolas"/>
          <w:snapToGrid/>
          <w:szCs w:val="24"/>
        </w:rPr>
        <w:t xml:space="preserve"> @CacheEvict </w:t>
      </w:r>
      <w:r>
        <w:rPr>
          <w:rFonts w:ascii="Consolas" w:hAnsi="Consolas" w:cs="Consolas"/>
          <w:snapToGrid/>
          <w:szCs w:val="24"/>
        </w:rPr>
        <w:t>都会失效</w:t>
      </w:r>
    </w:p>
    <w:p w14:paraId="1583EBB6" w14:textId="77777777" w:rsidR="006101D2" w:rsidRPr="002775D1" w:rsidRDefault="006101D2" w:rsidP="00F639C9">
      <w:pPr>
        <w:pStyle w:val="a0"/>
      </w:pPr>
    </w:p>
    <w:p w14:paraId="64C92F82" w14:textId="77777777" w:rsidR="00E0504C" w:rsidRDefault="00E0504C" w:rsidP="00E0504C">
      <w:pPr>
        <w:pStyle w:val="1"/>
      </w:pPr>
      <w:bookmarkStart w:id="27" w:name="_Toc388540506"/>
      <w:r>
        <w:t>Rest</w:t>
      </w:r>
      <w:r>
        <w:t>接口测试</w:t>
      </w:r>
    </w:p>
    <w:p w14:paraId="15307BA0" w14:textId="77777777" w:rsidR="00E0504C" w:rsidRDefault="00E0504C" w:rsidP="00E0504C">
      <w:pPr>
        <w:pStyle w:val="a0"/>
      </w:pPr>
      <w:r>
        <w:rPr>
          <w:rFonts w:hint="eastAsia"/>
        </w:rPr>
        <w:t>通过</w:t>
      </w:r>
      <w:r>
        <w:rPr>
          <w:rFonts w:hint="eastAsia"/>
        </w:rPr>
        <w:t>firefox</w:t>
      </w:r>
      <w:r>
        <w:rPr>
          <w:rFonts w:hint="eastAsia"/>
        </w:rPr>
        <w:t>插件</w:t>
      </w:r>
      <w:r w:rsidRPr="00744D1E">
        <w:t>RESTClient</w:t>
      </w:r>
      <w:r>
        <w:t>来进行</w:t>
      </w:r>
      <w:r>
        <w:t>Restful</w:t>
      </w:r>
      <w:r>
        <w:t>接口测试。</w:t>
      </w:r>
    </w:p>
    <w:p w14:paraId="00036419" w14:textId="77777777" w:rsidR="00E0504C" w:rsidRDefault="00E0504C" w:rsidP="00E0504C">
      <w:pPr>
        <w:pStyle w:val="a0"/>
        <w:numPr>
          <w:ilvl w:val="0"/>
          <w:numId w:val="43"/>
        </w:numPr>
      </w:pPr>
      <w:r>
        <w:rPr>
          <w:rFonts w:hint="eastAsia"/>
        </w:rPr>
        <w:t>安装插件</w:t>
      </w:r>
    </w:p>
    <w:p w14:paraId="1D23C4B0" w14:textId="77777777" w:rsidR="00E0504C" w:rsidRDefault="00E0504C" w:rsidP="00E0504C">
      <w:pPr>
        <w:pStyle w:val="a0"/>
        <w:ind w:left="1440"/>
      </w:pPr>
      <w:r>
        <w:rPr>
          <w:rFonts w:hint="eastAsia"/>
        </w:rPr>
        <w:t>打开</w:t>
      </w:r>
      <w:r>
        <w:rPr>
          <w:rFonts w:hint="eastAsia"/>
        </w:rPr>
        <w:t>firefox</w:t>
      </w:r>
      <w:r>
        <w:t xml:space="preserve"> </w:t>
      </w:r>
      <w:r>
        <w:t>附加组件管理器，搜索</w:t>
      </w:r>
      <w:r>
        <w:rPr>
          <w:rFonts w:hint="eastAsia"/>
        </w:rPr>
        <w:t xml:space="preserve"> </w:t>
      </w:r>
      <w:r w:rsidRPr="00744D1E">
        <w:t>RESTClient</w:t>
      </w:r>
      <w:r>
        <w:t xml:space="preserve"> </w:t>
      </w:r>
      <w:r>
        <w:t>，在搜索结果列表点击安装即可</w:t>
      </w:r>
      <w:r>
        <w:rPr>
          <w:rFonts w:hint="eastAsia"/>
        </w:rPr>
        <w:t>。</w:t>
      </w:r>
    </w:p>
    <w:p w14:paraId="003D50DC" w14:textId="77777777" w:rsidR="00E0504C" w:rsidRDefault="00E0504C" w:rsidP="00E0504C">
      <w:pPr>
        <w:pStyle w:val="a0"/>
        <w:numPr>
          <w:ilvl w:val="0"/>
          <w:numId w:val="43"/>
        </w:numPr>
      </w:pPr>
      <w:r>
        <w:t>插件使用说明</w:t>
      </w:r>
    </w:p>
    <w:p w14:paraId="4B53BCB5" w14:textId="77777777" w:rsidR="00E0504C" w:rsidRDefault="00E0504C" w:rsidP="00E0504C">
      <w:pPr>
        <w:pStyle w:val="a0"/>
        <w:ind w:left="1440"/>
      </w:pPr>
      <w:r>
        <w:t>插件主界面，选择对应的请求方式，输入</w:t>
      </w:r>
      <w:r>
        <w:t>URL</w:t>
      </w:r>
      <w:r>
        <w:t>即可。</w:t>
      </w:r>
    </w:p>
    <w:p w14:paraId="667B5776" w14:textId="77777777" w:rsidR="00E0504C" w:rsidRDefault="00E0504C" w:rsidP="00E0504C">
      <w:pPr>
        <w:pStyle w:val="a0"/>
        <w:ind w:left="1440"/>
      </w:pPr>
      <w:r>
        <w:rPr>
          <w:noProof/>
          <w:snapToGrid/>
        </w:rPr>
        <w:drawing>
          <wp:inline distT="0" distB="0" distL="0" distR="0" wp14:anchorId="7947D421" wp14:editId="53A1F404">
            <wp:extent cx="5715000" cy="26250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966" w14:textId="77777777" w:rsidR="00E0504C" w:rsidRDefault="00E0504C" w:rsidP="00E0504C">
      <w:pPr>
        <w:pStyle w:val="a0"/>
        <w:ind w:left="1440"/>
      </w:pPr>
      <w:r>
        <w:rPr>
          <w:rFonts w:hint="eastAsia"/>
        </w:rPr>
        <w:lastRenderedPageBreak/>
        <w:t>需要注意的是</w:t>
      </w:r>
      <w:r>
        <w:rPr>
          <w:rFonts w:hint="eastAsia"/>
        </w:rPr>
        <w:t xml:space="preserve"> POST</w:t>
      </w:r>
      <w:r>
        <w:rPr>
          <w:rFonts w:hint="eastAsia"/>
        </w:rPr>
        <w:t>方式下，需要设置</w:t>
      </w:r>
      <w:r>
        <w:rPr>
          <w:rFonts w:hint="eastAsia"/>
        </w:rPr>
        <w:t>Headers</w:t>
      </w:r>
    </w:p>
    <w:p w14:paraId="7227875F" w14:textId="77777777" w:rsidR="00E0504C" w:rsidRDefault="00E0504C" w:rsidP="00E0504C">
      <w:pPr>
        <w:pStyle w:val="a0"/>
        <w:ind w:left="1440"/>
      </w:pPr>
      <w:r>
        <w:t>点击头部导航中的</w:t>
      </w:r>
      <w:r>
        <w:t>Headers</w:t>
      </w:r>
      <w:r>
        <w:t>，在以下框中填写：</w:t>
      </w:r>
    </w:p>
    <w:p w14:paraId="718145FD" w14:textId="77777777" w:rsidR="00E0504C" w:rsidRDefault="00E0504C" w:rsidP="00E0504C">
      <w:pPr>
        <w:pStyle w:val="a0"/>
        <w:ind w:left="1440"/>
      </w:pPr>
      <w:r w:rsidRPr="004C0DE6">
        <w:t>Content-Type</w:t>
      </w:r>
    </w:p>
    <w:p w14:paraId="0766EC21" w14:textId="77777777" w:rsidR="00E0504C" w:rsidRDefault="00E0504C" w:rsidP="00E0504C">
      <w:pPr>
        <w:pStyle w:val="a0"/>
        <w:ind w:left="1440"/>
      </w:pPr>
      <w:r w:rsidRPr="004C0DE6">
        <w:t>application/json;charset=utf-8</w:t>
      </w:r>
    </w:p>
    <w:p w14:paraId="127D7326" w14:textId="77777777" w:rsidR="00E0504C" w:rsidRDefault="00E0504C" w:rsidP="00E0504C">
      <w:pPr>
        <w:pStyle w:val="a0"/>
        <w:ind w:left="1440"/>
      </w:pPr>
      <w:r>
        <w:rPr>
          <w:noProof/>
          <w:snapToGrid/>
        </w:rPr>
        <w:drawing>
          <wp:inline distT="0" distB="0" distL="0" distR="0" wp14:anchorId="071B2B60" wp14:editId="385BC742">
            <wp:extent cx="5381625" cy="26098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4561" w14:textId="77777777" w:rsidR="00E0504C" w:rsidRDefault="00E0504C" w:rsidP="00E0504C">
      <w:pPr>
        <w:pStyle w:val="a0"/>
        <w:ind w:left="1440"/>
      </w:pPr>
    </w:p>
    <w:p w14:paraId="1EED8C82" w14:textId="77777777" w:rsidR="00E0504C" w:rsidRDefault="00E0504C" w:rsidP="00E0504C">
      <w:pPr>
        <w:pStyle w:val="a0"/>
        <w:ind w:left="1440"/>
      </w:pPr>
      <w:r>
        <w:t>选中</w:t>
      </w:r>
      <w:r>
        <w:t xml:space="preserve"> </w:t>
      </w:r>
      <w:r>
        <w:t>配置好的设置值。</w:t>
      </w:r>
    </w:p>
    <w:p w14:paraId="1A340ADB" w14:textId="77777777" w:rsidR="00E0504C" w:rsidRDefault="00E0504C" w:rsidP="00E0504C">
      <w:pPr>
        <w:pStyle w:val="a0"/>
        <w:ind w:left="1440"/>
        <w:rPr>
          <w:noProof/>
          <w:snapToGrid/>
        </w:rPr>
      </w:pPr>
    </w:p>
    <w:p w14:paraId="59912CCD" w14:textId="77777777" w:rsidR="00E0504C" w:rsidRDefault="00E0504C" w:rsidP="00E0504C">
      <w:pPr>
        <w:pStyle w:val="a0"/>
        <w:ind w:left="1440"/>
      </w:pPr>
      <w:r>
        <w:rPr>
          <w:noProof/>
          <w:snapToGrid/>
        </w:rPr>
        <w:drawing>
          <wp:inline distT="0" distB="0" distL="0" distR="0" wp14:anchorId="33F81076" wp14:editId="4E9C3E68">
            <wp:extent cx="5715000" cy="31940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ABFC" w14:textId="77777777" w:rsidR="00E0504C" w:rsidRDefault="00E0504C" w:rsidP="00E0504C">
      <w:pPr>
        <w:pStyle w:val="a0"/>
        <w:ind w:left="1440"/>
      </w:pPr>
    </w:p>
    <w:p w14:paraId="4A82B185" w14:textId="77777777" w:rsidR="00E0504C" w:rsidRDefault="00E0504C" w:rsidP="00E0504C">
      <w:pPr>
        <w:pStyle w:val="a0"/>
        <w:ind w:left="1440"/>
      </w:pPr>
      <w:r>
        <w:rPr>
          <w:noProof/>
          <w:snapToGrid/>
        </w:rPr>
        <w:lastRenderedPageBreak/>
        <w:drawing>
          <wp:inline distT="0" distB="0" distL="0" distR="0" wp14:anchorId="5B12F6D1" wp14:editId="0193A45E">
            <wp:extent cx="5715000" cy="10756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2664" w14:textId="77777777" w:rsidR="00E0504C" w:rsidRDefault="00E0504C" w:rsidP="00E0504C">
      <w:pPr>
        <w:pStyle w:val="a0"/>
        <w:ind w:left="1440"/>
      </w:pPr>
      <w:r>
        <w:t>在底部的</w:t>
      </w:r>
      <w:r>
        <w:rPr>
          <w:rFonts w:hint="eastAsia"/>
        </w:rPr>
        <w:t xml:space="preserve"> </w:t>
      </w:r>
      <w:r>
        <w:rPr>
          <w:rFonts w:hint="eastAsia"/>
        </w:rPr>
        <w:t>响应结果区域可以对响应结果进行分析。</w:t>
      </w:r>
    </w:p>
    <w:p w14:paraId="628A9375" w14:textId="77777777" w:rsidR="00E0504C" w:rsidRDefault="00E0504C" w:rsidP="00E0504C">
      <w:pPr>
        <w:pStyle w:val="a0"/>
        <w:ind w:left="1440"/>
      </w:pPr>
    </w:p>
    <w:p w14:paraId="37E7B6AB" w14:textId="1BFE058B" w:rsidR="00D11C62" w:rsidRDefault="00D11C62" w:rsidP="00E0504C">
      <w:pPr>
        <w:pStyle w:val="a0"/>
        <w:ind w:left="1440"/>
      </w:pPr>
      <w:r>
        <w:rPr>
          <w:rFonts w:hint="eastAsia"/>
        </w:rPr>
        <w:t>另一款</w:t>
      </w:r>
      <w:r>
        <w:rPr>
          <w:rFonts w:hint="eastAsia"/>
        </w:rPr>
        <w:t xml:space="preserve"> </w:t>
      </w:r>
      <w:r>
        <w:rPr>
          <w:rFonts w:hint="eastAsia"/>
        </w:rPr>
        <w:t>测试工具：</w:t>
      </w:r>
      <w:r w:rsidR="00576D05">
        <w:rPr>
          <w:rFonts w:hint="eastAsia"/>
        </w:rPr>
        <w:t>基于</w:t>
      </w:r>
      <w:r w:rsidR="00576D05">
        <w:rPr>
          <w:rFonts w:hint="eastAsia"/>
        </w:rPr>
        <w:t>google</w:t>
      </w:r>
      <w:r w:rsidR="00576D05">
        <w:rPr>
          <w:rFonts w:hint="eastAsia"/>
        </w:rPr>
        <w:t>的插件</w:t>
      </w:r>
    </w:p>
    <w:p w14:paraId="0F1E5413" w14:textId="7CA5EDCE" w:rsidR="00D11C62" w:rsidRDefault="00D11C62" w:rsidP="00E0504C">
      <w:pPr>
        <w:pStyle w:val="a0"/>
        <w:ind w:left="1440"/>
      </w:pPr>
      <w:hyperlink r:id="rId65" w:history="1">
        <w:r w:rsidRPr="0012257F">
          <w:rPr>
            <w:rStyle w:val="ae"/>
          </w:rPr>
          <w:t>http://www.getpostman.com/</w:t>
        </w:r>
      </w:hyperlink>
    </w:p>
    <w:p w14:paraId="316898B0" w14:textId="012068FC" w:rsidR="00D11C62" w:rsidRPr="00124172" w:rsidRDefault="00576D05" w:rsidP="00E0504C">
      <w:pPr>
        <w:pStyle w:val="a0"/>
        <w:ind w:left="1440"/>
        <w:rPr>
          <w:rFonts w:hint="eastAsia"/>
        </w:rPr>
      </w:pPr>
      <w:r>
        <w:rPr>
          <w:rFonts w:hint="eastAsia"/>
        </w:rPr>
        <w:t>访问上面网址，</w:t>
      </w:r>
      <w:r w:rsidR="00E204BB">
        <w:rPr>
          <w:rFonts w:hint="eastAsia"/>
        </w:rPr>
        <w:t>按照提示，按照插件。</w:t>
      </w:r>
      <w:bookmarkStart w:id="28" w:name="_GoBack"/>
      <w:bookmarkEnd w:id="28"/>
    </w:p>
    <w:p w14:paraId="426ED7A9" w14:textId="4844F796" w:rsidR="00AB5DBC" w:rsidRDefault="001009F4" w:rsidP="00AB5DBC">
      <w:pPr>
        <w:pStyle w:val="1"/>
      </w:pPr>
      <w:r>
        <w:t>常见问题</w:t>
      </w:r>
      <w:bookmarkEnd w:id="27"/>
    </w:p>
    <w:p w14:paraId="31544A8F" w14:textId="77777777" w:rsidR="00394BF5" w:rsidRDefault="00394BF5" w:rsidP="008A6E51">
      <w:pPr>
        <w:pStyle w:val="a0"/>
        <w:numPr>
          <w:ilvl w:val="0"/>
          <w:numId w:val="33"/>
        </w:numPr>
      </w:pPr>
      <w:r>
        <w:rPr>
          <w:rFonts w:hint="eastAsia"/>
        </w:rPr>
        <w:t>pom.xml</w:t>
      </w:r>
      <w:r>
        <w:rPr>
          <w:rFonts w:hint="eastAsia"/>
        </w:rPr>
        <w:t>报错</w:t>
      </w:r>
    </w:p>
    <w:p w14:paraId="09BD1377" w14:textId="77777777" w:rsidR="00936E57" w:rsidRDefault="00936E57" w:rsidP="00C56F8C">
      <w:pPr>
        <w:pStyle w:val="a0"/>
      </w:pPr>
      <w:r>
        <w:t>查看报错信息，</w:t>
      </w:r>
      <w:r w:rsidR="00F710CF">
        <w:t>如果新</w:t>
      </w:r>
      <w:r w:rsidR="00F710CF">
        <w:t>down</w:t>
      </w:r>
      <w:r w:rsidR="00F710CF">
        <w:t>下来的项目就报错请尝试更新</w:t>
      </w:r>
      <w:r w:rsidR="00F710CF">
        <w:t>meavn</w:t>
      </w:r>
      <w:r w:rsidR="00F710CF">
        <w:t>依赖，如果还报错，请检查对应的依赖项目是否下载。</w:t>
      </w:r>
    </w:p>
    <w:p w14:paraId="35A06298" w14:textId="77777777" w:rsidR="00F710CF" w:rsidRDefault="009136CE" w:rsidP="00C56F8C">
      <w:pPr>
        <w:pStyle w:val="a0"/>
      </w:pPr>
      <w:r>
        <w:rPr>
          <w:rFonts w:hint="eastAsia"/>
        </w:rPr>
        <w:t>如果是依赖的</w:t>
      </w:r>
      <w:r>
        <w:rPr>
          <w:rFonts w:hint="eastAsia"/>
        </w:rPr>
        <w:t>jar</w:t>
      </w:r>
      <w:r>
        <w:rPr>
          <w:rFonts w:hint="eastAsia"/>
        </w:rPr>
        <w:t>包报错，请检查下载的</w:t>
      </w:r>
      <w:r>
        <w:rPr>
          <w:rFonts w:hint="eastAsia"/>
        </w:rPr>
        <w:t>jar</w:t>
      </w:r>
      <w:r>
        <w:rPr>
          <w:rFonts w:hint="eastAsia"/>
        </w:rPr>
        <w:t>包是否完整，在网络不稳定的情况下，下载的</w:t>
      </w:r>
      <w:r>
        <w:rPr>
          <w:rFonts w:hint="eastAsia"/>
        </w:rPr>
        <w:t>jar</w:t>
      </w:r>
      <w:r>
        <w:rPr>
          <w:rFonts w:hint="eastAsia"/>
        </w:rPr>
        <w:t>包可能会不完整，请在</w:t>
      </w:r>
      <w:r>
        <w:rPr>
          <w:rFonts w:hint="eastAsia"/>
        </w:rPr>
        <w:t>meavn</w:t>
      </w:r>
      <w:r>
        <w:rPr>
          <w:rFonts w:hint="eastAsia"/>
        </w:rPr>
        <w:t>仓库中删除对应的</w:t>
      </w:r>
      <w:r>
        <w:rPr>
          <w:rFonts w:hint="eastAsia"/>
        </w:rPr>
        <w:t>jar</w:t>
      </w:r>
      <w:r>
        <w:rPr>
          <w:rFonts w:hint="eastAsia"/>
        </w:rPr>
        <w:t>目录，更新</w:t>
      </w:r>
      <w:r>
        <w:rPr>
          <w:rFonts w:hint="eastAsia"/>
        </w:rPr>
        <w:t>meavn</w:t>
      </w:r>
      <w:r>
        <w:rPr>
          <w:rFonts w:hint="eastAsia"/>
        </w:rPr>
        <w:t>依赖，</w:t>
      </w:r>
      <w:r w:rsidR="00822A3C">
        <w:rPr>
          <w:rFonts w:hint="eastAsia"/>
        </w:rPr>
        <w:t>重</w:t>
      </w:r>
      <w:r>
        <w:rPr>
          <w:rFonts w:hint="eastAsia"/>
        </w:rPr>
        <w:t>新下载。</w:t>
      </w:r>
    </w:p>
    <w:p w14:paraId="64F33B0E" w14:textId="77777777" w:rsidR="00AC3EB0" w:rsidRDefault="00AC3EB0" w:rsidP="00C56F8C">
      <w:pPr>
        <w:pStyle w:val="a0"/>
      </w:pPr>
    </w:p>
    <w:p w14:paraId="622D801F" w14:textId="77777777" w:rsidR="00394BF5" w:rsidRDefault="00394BF5" w:rsidP="008A6E51">
      <w:pPr>
        <w:pStyle w:val="a0"/>
        <w:numPr>
          <w:ilvl w:val="0"/>
          <w:numId w:val="33"/>
        </w:numPr>
      </w:pPr>
      <w:r>
        <w:rPr>
          <w:rFonts w:hint="eastAsia"/>
        </w:rPr>
        <w:t>项目下载后不能自动构建成</w:t>
      </w:r>
      <w:r>
        <w:rPr>
          <w:rFonts w:hint="eastAsia"/>
        </w:rPr>
        <w:t>java project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web project</w:t>
      </w:r>
      <w:r>
        <w:rPr>
          <w:rFonts w:hint="eastAsia"/>
        </w:rPr>
        <w:t>类型</w:t>
      </w:r>
    </w:p>
    <w:p w14:paraId="0698FEA8" w14:textId="77777777" w:rsidR="00473ABE" w:rsidRDefault="00AC3EB0" w:rsidP="008A6E51">
      <w:pPr>
        <w:pStyle w:val="a0"/>
      </w:pPr>
      <w:r>
        <w:tab/>
      </w:r>
      <w:r>
        <w:t>检查项目的属性</w:t>
      </w:r>
      <w:r>
        <w:rPr>
          <w:rFonts w:hint="eastAsia"/>
        </w:rPr>
        <w:t xml:space="preserve"> </w:t>
      </w:r>
      <w:r w:rsidR="00173CAF">
        <w:rPr>
          <w:rFonts w:hint="eastAsia"/>
        </w:rPr>
        <w:t>fac</w:t>
      </w:r>
      <w:r>
        <w:rPr>
          <w:rFonts w:hint="eastAsia"/>
        </w:rPr>
        <w:t>et</w:t>
      </w:r>
      <w:r w:rsidR="00173CAF">
        <w:rPr>
          <w:rFonts w:hint="eastAsia"/>
        </w:rPr>
        <w:t>s</w:t>
      </w:r>
    </w:p>
    <w:p w14:paraId="366E1AE5" w14:textId="77777777" w:rsidR="00941578" w:rsidRDefault="00941578" w:rsidP="008A6E51">
      <w:pPr>
        <w:pStyle w:val="a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4DFE1B7" wp14:editId="5BE30EB5">
            <wp:extent cx="5080883" cy="4103626"/>
            <wp:effectExtent l="0" t="0" r="5715" b="0"/>
            <wp:docPr id="42" name="图片 42" descr="C:\Users\john\AppData\Local\YNote\Data\15110264636@163.com\99ee04f4caf14a788435ef3860b1587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AppData\Local\YNote\Data\15110264636@163.com\99ee04f4caf14a788435ef3860b1587a\clipboa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05" cy="41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8EF2" w14:textId="77777777" w:rsidR="00B51556" w:rsidRDefault="00B51556" w:rsidP="008A6E51">
      <w:pPr>
        <w:pStyle w:val="a0"/>
      </w:pPr>
    </w:p>
    <w:p w14:paraId="651AA5E4" w14:textId="77777777" w:rsidR="00394BF5" w:rsidRDefault="00394BF5" w:rsidP="008A6E51">
      <w:pPr>
        <w:pStyle w:val="a0"/>
        <w:numPr>
          <w:ilvl w:val="0"/>
          <w:numId w:val="33"/>
        </w:numPr>
      </w:pPr>
      <w:r>
        <w:rPr>
          <w:rFonts w:hint="eastAsia"/>
        </w:rPr>
        <w:t>项目有红色！类型的报错</w:t>
      </w:r>
    </w:p>
    <w:p w14:paraId="4A5AFCB6" w14:textId="77777777" w:rsidR="00F434BF" w:rsidRDefault="00F723C9" w:rsidP="00C56F8C">
      <w:pPr>
        <w:pStyle w:val="a0"/>
      </w:pPr>
      <w:r>
        <w:rPr>
          <w:rFonts w:hint="eastAsia"/>
        </w:rPr>
        <w:t>更新</w:t>
      </w:r>
      <w:r>
        <w:rPr>
          <w:rFonts w:hint="eastAsia"/>
        </w:rPr>
        <w:t>maven</w:t>
      </w:r>
      <w:r>
        <w:rPr>
          <w:rFonts w:hint="eastAsia"/>
        </w:rPr>
        <w:t>依赖。</w:t>
      </w:r>
    </w:p>
    <w:p w14:paraId="1F9DA6A3" w14:textId="77777777" w:rsidR="00F723C9" w:rsidRDefault="00F14E76" w:rsidP="00C56F8C">
      <w:pPr>
        <w:pStyle w:val="a0"/>
      </w:pPr>
      <w:r>
        <w:rPr>
          <w:rFonts w:hint="eastAsia"/>
        </w:rPr>
        <w:t>检查</w:t>
      </w:r>
      <w:r>
        <w:rPr>
          <w:rFonts w:hint="eastAsia"/>
        </w:rPr>
        <w:t>build</w:t>
      </w:r>
      <w:r w:rsidR="004A77E2">
        <w:t xml:space="preserve"> </w:t>
      </w:r>
      <w:r>
        <w:rPr>
          <w:rFonts w:hint="eastAsia"/>
        </w:rPr>
        <w:t>path</w:t>
      </w:r>
      <w:r w:rsidR="00A10E0A">
        <w:rPr>
          <w:rFonts w:hint="eastAsia"/>
        </w:rPr>
        <w:t>设置</w:t>
      </w:r>
    </w:p>
    <w:p w14:paraId="7E0E90DB" w14:textId="77777777" w:rsidR="00F434BF" w:rsidRDefault="00F434BF" w:rsidP="00C56F8C">
      <w:pPr>
        <w:pStyle w:val="a0"/>
      </w:pPr>
    </w:p>
    <w:p w14:paraId="73B764B4" w14:textId="18B90993" w:rsidR="008D733D" w:rsidRDefault="008D733D" w:rsidP="0043641B">
      <w:pPr>
        <w:pStyle w:val="a0"/>
        <w:numPr>
          <w:ilvl w:val="0"/>
          <w:numId w:val="33"/>
        </w:numPr>
      </w:pPr>
      <w:r>
        <w:t>不能提交代码</w:t>
      </w:r>
    </w:p>
    <w:p w14:paraId="54D2CCD7" w14:textId="21E788ED" w:rsidR="008D733D" w:rsidRDefault="008D733D" w:rsidP="0043641B">
      <w:pPr>
        <w:pStyle w:val="a0"/>
      </w:pPr>
      <w:r>
        <w:t>能拉取代码不能</w:t>
      </w:r>
      <w:r>
        <w:t>push</w:t>
      </w:r>
      <w:r>
        <w:t>代码的情况，请检查如下配置</w:t>
      </w:r>
    </w:p>
    <w:p w14:paraId="3573433F" w14:textId="3B32048E" w:rsidR="008D733D" w:rsidRPr="008D733D" w:rsidRDefault="00082D99" w:rsidP="0043641B">
      <w:pPr>
        <w:pStyle w:val="a0"/>
      </w:pPr>
      <w:r w:rsidRPr="001F6FF7">
        <w:rPr>
          <w:noProof/>
          <w:snapToGrid/>
        </w:rPr>
        <w:lastRenderedPageBreak/>
        <w:drawing>
          <wp:inline distT="0" distB="0" distL="0" distR="0" wp14:anchorId="08E59F8B" wp14:editId="3201E2D0">
            <wp:extent cx="4604774" cy="3705308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37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2000" w14:textId="77777777" w:rsidR="008D733D" w:rsidRPr="00394BF5" w:rsidRDefault="008D733D" w:rsidP="0043641B">
      <w:pPr>
        <w:pStyle w:val="a0"/>
      </w:pPr>
    </w:p>
    <w:sectPr w:rsidR="008D733D" w:rsidRPr="00394BF5">
      <w:headerReference w:type="default" r:id="rId68"/>
      <w:footerReference w:type="default" r:id="rId69"/>
      <w:pgSz w:w="11907" w:h="16840" w:code="9"/>
      <w:pgMar w:top="1700" w:right="1467" w:bottom="1600" w:left="1440" w:header="1079" w:footer="1074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白慧冬" w:date="2014-04-23T10:14:00Z" w:initials="hdbai">
    <w:p w14:paraId="66135667" w14:textId="77777777" w:rsidR="00D11C62" w:rsidRDefault="00D11C62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这里要注明，如果不通过，如何反馈标记。</w:t>
      </w:r>
    </w:p>
    <w:p w14:paraId="0EE68C6E" w14:textId="77777777" w:rsidR="00D11C62" w:rsidRDefault="00D11C62">
      <w:pPr>
        <w:pStyle w:val="af0"/>
      </w:pPr>
      <w:r>
        <w:rPr>
          <w:rFonts w:hint="eastAsia"/>
        </w:rPr>
        <w:t>后面我们需要启动正式的</w:t>
      </w:r>
      <w:r>
        <w:rPr>
          <w:rFonts w:hint="eastAsia"/>
        </w:rPr>
        <w:t>code review</w:t>
      </w:r>
      <w:r>
        <w:rPr>
          <w:rFonts w:hint="eastAsia"/>
        </w:rPr>
        <w:t>，所以，将来所有的代码都需要检查。</w:t>
      </w:r>
    </w:p>
    <w:p w14:paraId="3DA617BA" w14:textId="77777777" w:rsidR="00D11C62" w:rsidRPr="00714390" w:rsidRDefault="00D11C62">
      <w:pPr>
        <w:pStyle w:val="af0"/>
      </w:pPr>
      <w:r>
        <w:rPr>
          <w:rFonts w:hint="eastAsia"/>
        </w:rPr>
        <w:t>如果检查中不仔细，会被</w:t>
      </w:r>
      <w:r>
        <w:rPr>
          <w:rFonts w:hint="eastAsia"/>
        </w:rPr>
        <w:t>QA</w:t>
      </w:r>
      <w:r>
        <w:rPr>
          <w:rFonts w:hint="eastAsia"/>
        </w:rPr>
        <w:t>要求重新检查。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DA617B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AE6DC0" w14:textId="77777777" w:rsidR="00754AA4" w:rsidRDefault="00754AA4">
      <w:pPr>
        <w:spacing w:line="240" w:lineRule="auto"/>
      </w:pPr>
      <w:r>
        <w:separator/>
      </w:r>
    </w:p>
    <w:p w14:paraId="09B52F4D" w14:textId="77777777" w:rsidR="00754AA4" w:rsidRDefault="00754AA4"/>
  </w:endnote>
  <w:endnote w:type="continuationSeparator" w:id="0">
    <w:p w14:paraId="01732BFF" w14:textId="77777777" w:rsidR="00754AA4" w:rsidRDefault="00754AA4">
      <w:pPr>
        <w:spacing w:line="240" w:lineRule="auto"/>
      </w:pPr>
      <w:r>
        <w:continuationSeparator/>
      </w:r>
    </w:p>
    <w:p w14:paraId="3A6B7568" w14:textId="77777777" w:rsidR="00754AA4" w:rsidRDefault="00754A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5BB59" w14:textId="77777777" w:rsidR="00D11C62" w:rsidRDefault="00D11C62">
    <w:pPr>
      <w:pStyle w:val="a8"/>
      <w:framePr w:wrap="around" w:vAnchor="text" w:hAnchor="margin" w:xAlign="outside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0D610852" w14:textId="77777777" w:rsidR="00D11C62" w:rsidRDefault="00D11C62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0959C5" w14:textId="77777777" w:rsidR="00D11C62" w:rsidRDefault="00D11C62">
    <w:pPr>
      <w:pStyle w:val="a8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08DE13" w14:textId="77777777" w:rsidR="00D11C62" w:rsidRDefault="00D11C62">
    <w:pPr>
      <w:pStyle w:val="a8"/>
      <w:framePr w:wrap="around" w:vAnchor="text" w:hAnchor="margin" w:xAlign="outside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 \* ROMAN </w:instrText>
    </w:r>
    <w:r>
      <w:rPr>
        <w:rStyle w:val="a9"/>
      </w:rPr>
      <w:fldChar w:fldCharType="separate"/>
    </w:r>
    <w:r w:rsidR="00E204BB">
      <w:rPr>
        <w:rStyle w:val="a9"/>
        <w:noProof/>
      </w:rPr>
      <w:t>I</w:t>
    </w:r>
    <w:r>
      <w:rPr>
        <w:rStyle w:val="a9"/>
      </w:rPr>
      <w:fldChar w:fldCharType="end"/>
    </w:r>
  </w:p>
  <w:p w14:paraId="2D3C6A47" w14:textId="77777777" w:rsidR="00D11C62" w:rsidRDefault="00D11C62">
    <w:pPr>
      <w:pStyle w:val="a8"/>
      <w:rPr>
        <w:rFonts w:eastAsia="宋体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8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912"/>
      <w:gridCol w:w="2376"/>
    </w:tblGrid>
    <w:tr w:rsidR="00D11C62" w14:paraId="5F7B9CF9" w14:textId="77777777" w:rsidTr="00F910E0">
      <w:trPr>
        <w:trHeight w:val="80"/>
      </w:trPr>
      <w:tc>
        <w:tcPr>
          <w:tcW w:w="6912" w:type="dxa"/>
          <w:tcBorders>
            <w:top w:val="nil"/>
            <w:left w:val="nil"/>
            <w:bottom w:val="nil"/>
            <w:right w:val="nil"/>
          </w:tcBorders>
        </w:tcPr>
        <w:p w14:paraId="0D1E5540" w14:textId="77777777" w:rsidR="00D11C62" w:rsidRDefault="00D11C62">
          <w:pPr>
            <w:jc w:val="both"/>
            <w:rPr>
              <w:rFonts w:cs="Arial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FILENAME  \* Lower  \* MERGEFORMAT </w:instrText>
          </w:r>
          <w:r>
            <w:rPr>
              <w:rFonts w:cs="Arial"/>
            </w:rPr>
            <w:fldChar w:fldCharType="separate"/>
          </w:r>
          <w:r>
            <w:rPr>
              <w:rFonts w:cs="Arial" w:hint="eastAsia"/>
              <w:noProof/>
            </w:rPr>
            <w:t>系统设计编码过程规范</w:t>
          </w:r>
          <w:r>
            <w:rPr>
              <w:rFonts w:cs="Arial"/>
              <w:noProof/>
            </w:rPr>
            <w:t>.docx</w:t>
          </w:r>
          <w:r>
            <w:rPr>
              <w:rFonts w:cs="Arial"/>
            </w:rPr>
            <w:fldChar w:fldCharType="end"/>
          </w:r>
        </w:p>
      </w:tc>
      <w:tc>
        <w:tcPr>
          <w:tcW w:w="2376" w:type="dxa"/>
          <w:tcBorders>
            <w:top w:val="nil"/>
            <w:left w:val="nil"/>
            <w:bottom w:val="nil"/>
            <w:right w:val="nil"/>
          </w:tcBorders>
        </w:tcPr>
        <w:p w14:paraId="5FB936E3" w14:textId="77777777" w:rsidR="00D11C62" w:rsidRDefault="00D11C62">
          <w:pPr>
            <w:wordWrap w:val="0"/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PAGE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E204BB">
            <w:rPr>
              <w:rStyle w:val="a9"/>
              <w:rFonts w:ascii="Times New Roman"/>
              <w:noProof/>
            </w:rPr>
            <w:t>31</w:t>
          </w:r>
          <w:r>
            <w:rPr>
              <w:rStyle w:val="a9"/>
              <w:rFonts w:ascii="Times New Roman"/>
              <w:noProof/>
            </w:rPr>
            <w:fldChar w:fldCharType="end"/>
          </w:r>
          <w:r>
            <w:rPr>
              <w:rStyle w:val="a9"/>
              <w:rFonts w:ascii="Times New Roman" w:hint="eastAsia"/>
              <w:noProof/>
            </w:rPr>
            <w:t xml:space="preserve"> </w:t>
          </w:r>
        </w:p>
      </w:tc>
    </w:tr>
  </w:tbl>
  <w:p w14:paraId="2441D5A0" w14:textId="77777777" w:rsidR="00D11C62" w:rsidRDefault="00D11C62" w:rsidP="00F26B3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69E527" w14:textId="77777777" w:rsidR="00754AA4" w:rsidRDefault="00754AA4">
      <w:pPr>
        <w:spacing w:line="240" w:lineRule="auto"/>
      </w:pPr>
      <w:r>
        <w:separator/>
      </w:r>
    </w:p>
    <w:p w14:paraId="3988D179" w14:textId="77777777" w:rsidR="00754AA4" w:rsidRDefault="00754AA4"/>
  </w:footnote>
  <w:footnote w:type="continuationSeparator" w:id="0">
    <w:p w14:paraId="2E087908" w14:textId="77777777" w:rsidR="00754AA4" w:rsidRDefault="00754AA4">
      <w:pPr>
        <w:spacing w:line="240" w:lineRule="auto"/>
      </w:pPr>
      <w:r>
        <w:continuationSeparator/>
      </w:r>
    </w:p>
    <w:p w14:paraId="1617EB32" w14:textId="77777777" w:rsidR="00754AA4" w:rsidRDefault="00754A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88" w:type="dxa"/>
      <w:tblBorders>
        <w:bottom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528"/>
      <w:gridCol w:w="5760"/>
    </w:tblGrid>
    <w:tr w:rsidR="00D11C62" w14:paraId="2C12272A" w14:textId="77777777">
      <w:trPr>
        <w:trHeight w:val="269"/>
      </w:trPr>
      <w:tc>
        <w:tcPr>
          <w:tcW w:w="3528" w:type="dxa"/>
          <w:vAlign w:val="bottom"/>
        </w:tcPr>
        <w:p w14:paraId="1FD94A79" w14:textId="77777777" w:rsidR="00D11C62" w:rsidRDefault="00D11C62">
          <w:pPr>
            <w:pStyle w:val="Paragraph1"/>
            <w:spacing w:before="0" w:line="240" w:lineRule="atLeast"/>
            <w:rPr>
              <w:rFonts w:ascii="Times New Roman"/>
              <w:b/>
              <w:bCs/>
            </w:rPr>
          </w:pP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系统设计编码过程规范</w:t>
          </w:r>
          <w:r>
            <w:rPr>
              <w:rFonts w:ascii="Times New Roman"/>
            </w:rPr>
            <w:fldChar w:fldCharType="end"/>
          </w:r>
        </w:p>
      </w:tc>
      <w:tc>
        <w:tcPr>
          <w:tcW w:w="5760" w:type="dxa"/>
        </w:tcPr>
        <w:p w14:paraId="6E0AB6C2" w14:textId="77777777" w:rsidR="00D11C62" w:rsidRDefault="00D11C62">
          <w:pPr>
            <w:tabs>
              <w:tab w:val="left" w:pos="1135"/>
            </w:tabs>
            <w:spacing w:before="40"/>
            <w:ind w:right="68"/>
            <w:jc w:val="right"/>
          </w:pPr>
          <w:r>
            <w:rPr>
              <w:rFonts w:ascii="Times New Roman"/>
              <w:noProof/>
            </w:rPr>
            <w:fldChar w:fldCharType="begin"/>
          </w:r>
          <w:r>
            <w:rPr>
              <w:rFonts w:ascii="Times New Roman"/>
              <w:noProof/>
            </w:rPr>
            <w:instrText xml:space="preserve"> DOCPROPERTY  Subject  \* MERGEFORMAT </w:instrText>
          </w:r>
          <w:r>
            <w:rPr>
              <w:rFonts w:ascii="Times New Roman"/>
              <w:noProof/>
            </w:rPr>
            <w:fldChar w:fldCharType="separate"/>
          </w:r>
          <w:r>
            <w:rPr>
              <w:rFonts w:ascii="Times New Roman" w:hint="eastAsia"/>
              <w:noProof/>
            </w:rPr>
            <w:t>灵动信息技术</w:t>
          </w:r>
          <w:r>
            <w:rPr>
              <w:rFonts w:ascii="Times New Roman"/>
              <w:noProof/>
            </w:rPr>
            <w:fldChar w:fldCharType="end"/>
          </w:r>
        </w:p>
      </w:tc>
    </w:tr>
  </w:tbl>
  <w:p w14:paraId="4F75454E" w14:textId="77777777" w:rsidR="00D11C62" w:rsidRDefault="00D11C6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9B9EAD4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1FD0186E"/>
    <w:multiLevelType w:val="hybridMultilevel"/>
    <w:tmpl w:val="C35AD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F6483A"/>
    <w:multiLevelType w:val="hybridMultilevel"/>
    <w:tmpl w:val="3B8A9DCE"/>
    <w:lvl w:ilvl="0" w:tplc="876E17D2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30AF5F43"/>
    <w:multiLevelType w:val="hybridMultilevel"/>
    <w:tmpl w:val="C2B88520"/>
    <w:lvl w:ilvl="0" w:tplc="5AEEB124">
      <w:start w:val="1"/>
      <w:numFmt w:val="decimal"/>
      <w:lvlText w:val="9.%1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C7F053F"/>
    <w:multiLevelType w:val="hybridMultilevel"/>
    <w:tmpl w:val="EFFAD2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A259E5"/>
    <w:multiLevelType w:val="hybridMultilevel"/>
    <w:tmpl w:val="054A47DA"/>
    <w:lvl w:ilvl="0" w:tplc="BADE7CE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46451343"/>
    <w:multiLevelType w:val="hybridMultilevel"/>
    <w:tmpl w:val="78F85682"/>
    <w:lvl w:ilvl="0" w:tplc="315CE298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47276F7B"/>
    <w:multiLevelType w:val="hybridMultilevel"/>
    <w:tmpl w:val="0BF63186"/>
    <w:lvl w:ilvl="0" w:tplc="8CE6F20A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4A89411C"/>
    <w:multiLevelType w:val="hybridMultilevel"/>
    <w:tmpl w:val="47AA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2B60E0"/>
    <w:multiLevelType w:val="hybridMultilevel"/>
    <w:tmpl w:val="59E05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5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2"/>
  </w:num>
  <w:num w:numId="39">
    <w:abstractNumId w:val="0"/>
  </w:num>
  <w:num w:numId="40">
    <w:abstractNumId w:val="0"/>
  </w:num>
  <w:num w:numId="41">
    <w:abstractNumId w:val="7"/>
  </w:num>
  <w:num w:numId="42">
    <w:abstractNumId w:val="3"/>
  </w:num>
  <w:num w:numId="43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BE6"/>
    <w:rsid w:val="0000336E"/>
    <w:rsid w:val="0000477A"/>
    <w:rsid w:val="000125CD"/>
    <w:rsid w:val="00016950"/>
    <w:rsid w:val="00016E78"/>
    <w:rsid w:val="0002105E"/>
    <w:rsid w:val="0002132C"/>
    <w:rsid w:val="000252EF"/>
    <w:rsid w:val="000268FC"/>
    <w:rsid w:val="0003000B"/>
    <w:rsid w:val="00034B40"/>
    <w:rsid w:val="0003740E"/>
    <w:rsid w:val="00042637"/>
    <w:rsid w:val="00043370"/>
    <w:rsid w:val="00045355"/>
    <w:rsid w:val="00045867"/>
    <w:rsid w:val="000467EA"/>
    <w:rsid w:val="00050357"/>
    <w:rsid w:val="0005268A"/>
    <w:rsid w:val="00052A09"/>
    <w:rsid w:val="00055D09"/>
    <w:rsid w:val="00056FE7"/>
    <w:rsid w:val="00057937"/>
    <w:rsid w:val="00061B66"/>
    <w:rsid w:val="00061F0E"/>
    <w:rsid w:val="00062461"/>
    <w:rsid w:val="000662E6"/>
    <w:rsid w:val="0007177B"/>
    <w:rsid w:val="00074CA0"/>
    <w:rsid w:val="00080B02"/>
    <w:rsid w:val="00081A0A"/>
    <w:rsid w:val="00082D99"/>
    <w:rsid w:val="0008359F"/>
    <w:rsid w:val="00085CAB"/>
    <w:rsid w:val="000866CE"/>
    <w:rsid w:val="00091D01"/>
    <w:rsid w:val="00091EAD"/>
    <w:rsid w:val="000970DC"/>
    <w:rsid w:val="000976EC"/>
    <w:rsid w:val="000A1E88"/>
    <w:rsid w:val="000B0FAC"/>
    <w:rsid w:val="000B1318"/>
    <w:rsid w:val="000B2BE9"/>
    <w:rsid w:val="000B5387"/>
    <w:rsid w:val="000B6289"/>
    <w:rsid w:val="000B6956"/>
    <w:rsid w:val="000B6B06"/>
    <w:rsid w:val="000C01C6"/>
    <w:rsid w:val="000C07C2"/>
    <w:rsid w:val="000D31C1"/>
    <w:rsid w:val="000D7857"/>
    <w:rsid w:val="000E06EC"/>
    <w:rsid w:val="000E4243"/>
    <w:rsid w:val="000E47D9"/>
    <w:rsid w:val="000F3E50"/>
    <w:rsid w:val="000F4411"/>
    <w:rsid w:val="00100351"/>
    <w:rsid w:val="001009F4"/>
    <w:rsid w:val="00100F20"/>
    <w:rsid w:val="001028BE"/>
    <w:rsid w:val="0010357D"/>
    <w:rsid w:val="00104C81"/>
    <w:rsid w:val="00107FDF"/>
    <w:rsid w:val="001102F2"/>
    <w:rsid w:val="00110C74"/>
    <w:rsid w:val="001158F8"/>
    <w:rsid w:val="00116245"/>
    <w:rsid w:val="00124172"/>
    <w:rsid w:val="0012523B"/>
    <w:rsid w:val="00126392"/>
    <w:rsid w:val="0012650D"/>
    <w:rsid w:val="00127A77"/>
    <w:rsid w:val="001338F1"/>
    <w:rsid w:val="001378E4"/>
    <w:rsid w:val="00137D86"/>
    <w:rsid w:val="00142598"/>
    <w:rsid w:val="00156E29"/>
    <w:rsid w:val="00167D2A"/>
    <w:rsid w:val="00171328"/>
    <w:rsid w:val="00171CD7"/>
    <w:rsid w:val="00173CAF"/>
    <w:rsid w:val="00177BB5"/>
    <w:rsid w:val="00180394"/>
    <w:rsid w:val="001809FE"/>
    <w:rsid w:val="0018128D"/>
    <w:rsid w:val="00181F11"/>
    <w:rsid w:val="00182149"/>
    <w:rsid w:val="00185F57"/>
    <w:rsid w:val="0018663F"/>
    <w:rsid w:val="00186FDA"/>
    <w:rsid w:val="001920E2"/>
    <w:rsid w:val="00192BFB"/>
    <w:rsid w:val="001A07E2"/>
    <w:rsid w:val="001A4210"/>
    <w:rsid w:val="001B07DD"/>
    <w:rsid w:val="001B0B0C"/>
    <w:rsid w:val="001B5661"/>
    <w:rsid w:val="001B6C97"/>
    <w:rsid w:val="001C114C"/>
    <w:rsid w:val="001C2604"/>
    <w:rsid w:val="001C4B02"/>
    <w:rsid w:val="001C508F"/>
    <w:rsid w:val="001C653E"/>
    <w:rsid w:val="001D5B7B"/>
    <w:rsid w:val="001F6A41"/>
    <w:rsid w:val="001F6FF7"/>
    <w:rsid w:val="00203ADE"/>
    <w:rsid w:val="00204658"/>
    <w:rsid w:val="00206081"/>
    <w:rsid w:val="00206EAA"/>
    <w:rsid w:val="0020706D"/>
    <w:rsid w:val="002123C5"/>
    <w:rsid w:val="00213B25"/>
    <w:rsid w:val="00214077"/>
    <w:rsid w:val="002177E6"/>
    <w:rsid w:val="0022053D"/>
    <w:rsid w:val="00222150"/>
    <w:rsid w:val="002221BA"/>
    <w:rsid w:val="00226306"/>
    <w:rsid w:val="00226EE6"/>
    <w:rsid w:val="0023094F"/>
    <w:rsid w:val="00231E81"/>
    <w:rsid w:val="00232092"/>
    <w:rsid w:val="00233355"/>
    <w:rsid w:val="0023342F"/>
    <w:rsid w:val="00234346"/>
    <w:rsid w:val="0023501F"/>
    <w:rsid w:val="00235257"/>
    <w:rsid w:val="00241216"/>
    <w:rsid w:val="002454E7"/>
    <w:rsid w:val="00247036"/>
    <w:rsid w:val="002520F4"/>
    <w:rsid w:val="00253583"/>
    <w:rsid w:val="0025375B"/>
    <w:rsid w:val="002574A0"/>
    <w:rsid w:val="0026057F"/>
    <w:rsid w:val="00261065"/>
    <w:rsid w:val="00261EEC"/>
    <w:rsid w:val="002649B6"/>
    <w:rsid w:val="002652E4"/>
    <w:rsid w:val="002730E3"/>
    <w:rsid w:val="002775D1"/>
    <w:rsid w:val="00281382"/>
    <w:rsid w:val="00281988"/>
    <w:rsid w:val="00281EEC"/>
    <w:rsid w:val="0028392A"/>
    <w:rsid w:val="00290639"/>
    <w:rsid w:val="00293430"/>
    <w:rsid w:val="00293CA9"/>
    <w:rsid w:val="00294954"/>
    <w:rsid w:val="002957EA"/>
    <w:rsid w:val="0029652F"/>
    <w:rsid w:val="002A2CA7"/>
    <w:rsid w:val="002A3A06"/>
    <w:rsid w:val="002A3D1E"/>
    <w:rsid w:val="002A4744"/>
    <w:rsid w:val="002A5EF9"/>
    <w:rsid w:val="002A5FBF"/>
    <w:rsid w:val="002A77DC"/>
    <w:rsid w:val="002B59B0"/>
    <w:rsid w:val="002B7803"/>
    <w:rsid w:val="002B7CD4"/>
    <w:rsid w:val="002C06CB"/>
    <w:rsid w:val="002C13A8"/>
    <w:rsid w:val="002C30F7"/>
    <w:rsid w:val="002C6E8D"/>
    <w:rsid w:val="002D317B"/>
    <w:rsid w:val="002D4314"/>
    <w:rsid w:val="002D777F"/>
    <w:rsid w:val="002E144D"/>
    <w:rsid w:val="002E1BB9"/>
    <w:rsid w:val="002E26B6"/>
    <w:rsid w:val="002E4068"/>
    <w:rsid w:val="002E40FE"/>
    <w:rsid w:val="002F1F66"/>
    <w:rsid w:val="002F6A94"/>
    <w:rsid w:val="002F75EF"/>
    <w:rsid w:val="00300BB8"/>
    <w:rsid w:val="00303D92"/>
    <w:rsid w:val="0030551C"/>
    <w:rsid w:val="00305C0D"/>
    <w:rsid w:val="00305F98"/>
    <w:rsid w:val="00307630"/>
    <w:rsid w:val="003123E2"/>
    <w:rsid w:val="003152BC"/>
    <w:rsid w:val="00316016"/>
    <w:rsid w:val="00320924"/>
    <w:rsid w:val="003214E4"/>
    <w:rsid w:val="00326F6E"/>
    <w:rsid w:val="0033035A"/>
    <w:rsid w:val="00332B79"/>
    <w:rsid w:val="003333E8"/>
    <w:rsid w:val="00333CDC"/>
    <w:rsid w:val="00335DFC"/>
    <w:rsid w:val="003372E3"/>
    <w:rsid w:val="00342B8F"/>
    <w:rsid w:val="00343B14"/>
    <w:rsid w:val="003441F4"/>
    <w:rsid w:val="00345B78"/>
    <w:rsid w:val="00351C2D"/>
    <w:rsid w:val="003549A3"/>
    <w:rsid w:val="0035685E"/>
    <w:rsid w:val="00372843"/>
    <w:rsid w:val="00375AA4"/>
    <w:rsid w:val="00376595"/>
    <w:rsid w:val="00376E3E"/>
    <w:rsid w:val="003770FC"/>
    <w:rsid w:val="00381126"/>
    <w:rsid w:val="00385312"/>
    <w:rsid w:val="00385A66"/>
    <w:rsid w:val="003907B3"/>
    <w:rsid w:val="00390AC5"/>
    <w:rsid w:val="00390E20"/>
    <w:rsid w:val="0039236A"/>
    <w:rsid w:val="00393D95"/>
    <w:rsid w:val="00394033"/>
    <w:rsid w:val="00394BF5"/>
    <w:rsid w:val="003A3761"/>
    <w:rsid w:val="003A3BEA"/>
    <w:rsid w:val="003A56B8"/>
    <w:rsid w:val="003B052A"/>
    <w:rsid w:val="003B1FA2"/>
    <w:rsid w:val="003B32D4"/>
    <w:rsid w:val="003B4F3C"/>
    <w:rsid w:val="003B711E"/>
    <w:rsid w:val="003C447C"/>
    <w:rsid w:val="003D2E8F"/>
    <w:rsid w:val="003D58EC"/>
    <w:rsid w:val="003D6DD4"/>
    <w:rsid w:val="003D7F28"/>
    <w:rsid w:val="003E02B9"/>
    <w:rsid w:val="003E0839"/>
    <w:rsid w:val="003E1568"/>
    <w:rsid w:val="003E4262"/>
    <w:rsid w:val="003E42A7"/>
    <w:rsid w:val="003E46B2"/>
    <w:rsid w:val="003E4A25"/>
    <w:rsid w:val="003E664D"/>
    <w:rsid w:val="003F0AD1"/>
    <w:rsid w:val="003F3B4E"/>
    <w:rsid w:val="003F61B0"/>
    <w:rsid w:val="00400C4B"/>
    <w:rsid w:val="0040305E"/>
    <w:rsid w:val="00403E47"/>
    <w:rsid w:val="00406467"/>
    <w:rsid w:val="00407570"/>
    <w:rsid w:val="00407A4D"/>
    <w:rsid w:val="004127C8"/>
    <w:rsid w:val="004135E3"/>
    <w:rsid w:val="00413EDD"/>
    <w:rsid w:val="00415D83"/>
    <w:rsid w:val="0041600C"/>
    <w:rsid w:val="00420957"/>
    <w:rsid w:val="004214BD"/>
    <w:rsid w:val="004227DE"/>
    <w:rsid w:val="004232C0"/>
    <w:rsid w:val="004251D2"/>
    <w:rsid w:val="00426C2C"/>
    <w:rsid w:val="00431530"/>
    <w:rsid w:val="0043641B"/>
    <w:rsid w:val="00440099"/>
    <w:rsid w:val="0044181E"/>
    <w:rsid w:val="004432F8"/>
    <w:rsid w:val="00444E1E"/>
    <w:rsid w:val="004451D5"/>
    <w:rsid w:val="0044529B"/>
    <w:rsid w:val="004479DB"/>
    <w:rsid w:val="00452F50"/>
    <w:rsid w:val="00453FB9"/>
    <w:rsid w:val="00454E14"/>
    <w:rsid w:val="00457FC7"/>
    <w:rsid w:val="00460A6F"/>
    <w:rsid w:val="00461163"/>
    <w:rsid w:val="00462611"/>
    <w:rsid w:val="00464B87"/>
    <w:rsid w:val="00465039"/>
    <w:rsid w:val="004659CD"/>
    <w:rsid w:val="004728E2"/>
    <w:rsid w:val="004730DB"/>
    <w:rsid w:val="00473ABE"/>
    <w:rsid w:val="00474D32"/>
    <w:rsid w:val="00477EF6"/>
    <w:rsid w:val="004800C7"/>
    <w:rsid w:val="0048224E"/>
    <w:rsid w:val="00484B44"/>
    <w:rsid w:val="00487468"/>
    <w:rsid w:val="004A1512"/>
    <w:rsid w:val="004A481C"/>
    <w:rsid w:val="004A77E2"/>
    <w:rsid w:val="004B2E8B"/>
    <w:rsid w:val="004B5687"/>
    <w:rsid w:val="004B5CE9"/>
    <w:rsid w:val="004B6764"/>
    <w:rsid w:val="004C0DE6"/>
    <w:rsid w:val="004C0E30"/>
    <w:rsid w:val="004C168C"/>
    <w:rsid w:val="004C307C"/>
    <w:rsid w:val="004C5595"/>
    <w:rsid w:val="004D2559"/>
    <w:rsid w:val="004D3569"/>
    <w:rsid w:val="004D463F"/>
    <w:rsid w:val="004D506C"/>
    <w:rsid w:val="004D6BA9"/>
    <w:rsid w:val="004D70B0"/>
    <w:rsid w:val="004D70D3"/>
    <w:rsid w:val="004E0E06"/>
    <w:rsid w:val="004E1E86"/>
    <w:rsid w:val="004E1FCA"/>
    <w:rsid w:val="004E72EC"/>
    <w:rsid w:val="004F158B"/>
    <w:rsid w:val="004F28D9"/>
    <w:rsid w:val="004F4238"/>
    <w:rsid w:val="004F5489"/>
    <w:rsid w:val="0050136F"/>
    <w:rsid w:val="00502832"/>
    <w:rsid w:val="00503AF5"/>
    <w:rsid w:val="00503B13"/>
    <w:rsid w:val="0051099C"/>
    <w:rsid w:val="0051530C"/>
    <w:rsid w:val="00515AFF"/>
    <w:rsid w:val="005165BF"/>
    <w:rsid w:val="0051663D"/>
    <w:rsid w:val="00517B1F"/>
    <w:rsid w:val="005237C1"/>
    <w:rsid w:val="00537F2C"/>
    <w:rsid w:val="005409BF"/>
    <w:rsid w:val="00541AFB"/>
    <w:rsid w:val="0054669B"/>
    <w:rsid w:val="005508D1"/>
    <w:rsid w:val="0055163B"/>
    <w:rsid w:val="005544CB"/>
    <w:rsid w:val="00556CE2"/>
    <w:rsid w:val="00557BE6"/>
    <w:rsid w:val="00557D0D"/>
    <w:rsid w:val="00561737"/>
    <w:rsid w:val="00561925"/>
    <w:rsid w:val="00565E2A"/>
    <w:rsid w:val="00567420"/>
    <w:rsid w:val="005678BD"/>
    <w:rsid w:val="0057544D"/>
    <w:rsid w:val="0057576E"/>
    <w:rsid w:val="00575C92"/>
    <w:rsid w:val="00576D05"/>
    <w:rsid w:val="005907E9"/>
    <w:rsid w:val="00590CEF"/>
    <w:rsid w:val="00595543"/>
    <w:rsid w:val="005956BB"/>
    <w:rsid w:val="005A763D"/>
    <w:rsid w:val="005B01BC"/>
    <w:rsid w:val="005B2754"/>
    <w:rsid w:val="005B6571"/>
    <w:rsid w:val="005C1745"/>
    <w:rsid w:val="005C2427"/>
    <w:rsid w:val="005C3178"/>
    <w:rsid w:val="005C470B"/>
    <w:rsid w:val="005C7092"/>
    <w:rsid w:val="005D141D"/>
    <w:rsid w:val="005D42F2"/>
    <w:rsid w:val="005D674C"/>
    <w:rsid w:val="005E09ED"/>
    <w:rsid w:val="005E0BA2"/>
    <w:rsid w:val="005E1B47"/>
    <w:rsid w:val="005E21BC"/>
    <w:rsid w:val="005E2F66"/>
    <w:rsid w:val="005E39F4"/>
    <w:rsid w:val="005E4B1A"/>
    <w:rsid w:val="005E54A9"/>
    <w:rsid w:val="005F06DB"/>
    <w:rsid w:val="005F2444"/>
    <w:rsid w:val="005F4F0F"/>
    <w:rsid w:val="005F694A"/>
    <w:rsid w:val="005F6A45"/>
    <w:rsid w:val="005F7952"/>
    <w:rsid w:val="00600667"/>
    <w:rsid w:val="00601967"/>
    <w:rsid w:val="00602451"/>
    <w:rsid w:val="006029B5"/>
    <w:rsid w:val="00607730"/>
    <w:rsid w:val="00607DAC"/>
    <w:rsid w:val="006101D2"/>
    <w:rsid w:val="0061063C"/>
    <w:rsid w:val="00613C14"/>
    <w:rsid w:val="0061492E"/>
    <w:rsid w:val="00616741"/>
    <w:rsid w:val="00625501"/>
    <w:rsid w:val="0062670D"/>
    <w:rsid w:val="006375EF"/>
    <w:rsid w:val="00644B8E"/>
    <w:rsid w:val="00645576"/>
    <w:rsid w:val="00652B35"/>
    <w:rsid w:val="00654215"/>
    <w:rsid w:val="00655E3C"/>
    <w:rsid w:val="00657732"/>
    <w:rsid w:val="00660EA8"/>
    <w:rsid w:val="0066296F"/>
    <w:rsid w:val="00667E0C"/>
    <w:rsid w:val="00670F7C"/>
    <w:rsid w:val="006814C2"/>
    <w:rsid w:val="00681EEF"/>
    <w:rsid w:val="006836CE"/>
    <w:rsid w:val="0068672C"/>
    <w:rsid w:val="00687623"/>
    <w:rsid w:val="0069044F"/>
    <w:rsid w:val="00692EAC"/>
    <w:rsid w:val="006930E5"/>
    <w:rsid w:val="0069424C"/>
    <w:rsid w:val="006965F8"/>
    <w:rsid w:val="00696B1C"/>
    <w:rsid w:val="006A1344"/>
    <w:rsid w:val="006A1F65"/>
    <w:rsid w:val="006A58FD"/>
    <w:rsid w:val="006B59B2"/>
    <w:rsid w:val="006B6196"/>
    <w:rsid w:val="006C1C36"/>
    <w:rsid w:val="006D31D6"/>
    <w:rsid w:val="006D382A"/>
    <w:rsid w:val="006D4E78"/>
    <w:rsid w:val="006E04CE"/>
    <w:rsid w:val="006E2D97"/>
    <w:rsid w:val="006E3DC7"/>
    <w:rsid w:val="006E6F09"/>
    <w:rsid w:val="006F19EB"/>
    <w:rsid w:val="006F1B9A"/>
    <w:rsid w:val="006F37A6"/>
    <w:rsid w:val="006F4CA2"/>
    <w:rsid w:val="006F54BD"/>
    <w:rsid w:val="006F5742"/>
    <w:rsid w:val="006F57EE"/>
    <w:rsid w:val="006F5AB4"/>
    <w:rsid w:val="006F5C9D"/>
    <w:rsid w:val="007026AF"/>
    <w:rsid w:val="007026F8"/>
    <w:rsid w:val="00702913"/>
    <w:rsid w:val="00703610"/>
    <w:rsid w:val="00704ECA"/>
    <w:rsid w:val="007052D8"/>
    <w:rsid w:val="00705BF1"/>
    <w:rsid w:val="00710336"/>
    <w:rsid w:val="00710CFF"/>
    <w:rsid w:val="0071221B"/>
    <w:rsid w:val="00714390"/>
    <w:rsid w:val="00717066"/>
    <w:rsid w:val="00721420"/>
    <w:rsid w:val="00722C29"/>
    <w:rsid w:val="00730BF7"/>
    <w:rsid w:val="007315A7"/>
    <w:rsid w:val="00737C13"/>
    <w:rsid w:val="007445B2"/>
    <w:rsid w:val="00744D1E"/>
    <w:rsid w:val="00745728"/>
    <w:rsid w:val="00746647"/>
    <w:rsid w:val="0075212A"/>
    <w:rsid w:val="00754AA4"/>
    <w:rsid w:val="007564A4"/>
    <w:rsid w:val="00762E36"/>
    <w:rsid w:val="007635BA"/>
    <w:rsid w:val="00767DA1"/>
    <w:rsid w:val="007710AE"/>
    <w:rsid w:val="00773008"/>
    <w:rsid w:val="0077319D"/>
    <w:rsid w:val="0077345C"/>
    <w:rsid w:val="0077458A"/>
    <w:rsid w:val="007747E5"/>
    <w:rsid w:val="007761E2"/>
    <w:rsid w:val="007802AA"/>
    <w:rsid w:val="00782337"/>
    <w:rsid w:val="00782CF0"/>
    <w:rsid w:val="007839C0"/>
    <w:rsid w:val="00784408"/>
    <w:rsid w:val="007847B6"/>
    <w:rsid w:val="00791428"/>
    <w:rsid w:val="0079206D"/>
    <w:rsid w:val="007962C3"/>
    <w:rsid w:val="00796478"/>
    <w:rsid w:val="007A2E24"/>
    <w:rsid w:val="007B0607"/>
    <w:rsid w:val="007B6128"/>
    <w:rsid w:val="007C7FF9"/>
    <w:rsid w:val="007D62E0"/>
    <w:rsid w:val="007E1CC1"/>
    <w:rsid w:val="007E2396"/>
    <w:rsid w:val="007E7FAA"/>
    <w:rsid w:val="007F1B93"/>
    <w:rsid w:val="007F1DAA"/>
    <w:rsid w:val="007F30A5"/>
    <w:rsid w:val="007F5017"/>
    <w:rsid w:val="0080655E"/>
    <w:rsid w:val="008106EF"/>
    <w:rsid w:val="00810E6A"/>
    <w:rsid w:val="00812D9C"/>
    <w:rsid w:val="00812F58"/>
    <w:rsid w:val="0081458C"/>
    <w:rsid w:val="00817333"/>
    <w:rsid w:val="00822A3C"/>
    <w:rsid w:val="00825DBD"/>
    <w:rsid w:val="008306B8"/>
    <w:rsid w:val="00830C1C"/>
    <w:rsid w:val="0083134D"/>
    <w:rsid w:val="008320DB"/>
    <w:rsid w:val="008333D4"/>
    <w:rsid w:val="0084380E"/>
    <w:rsid w:val="00844143"/>
    <w:rsid w:val="00844D0D"/>
    <w:rsid w:val="0084680A"/>
    <w:rsid w:val="00851397"/>
    <w:rsid w:val="00855622"/>
    <w:rsid w:val="0086049D"/>
    <w:rsid w:val="008604C2"/>
    <w:rsid w:val="00864447"/>
    <w:rsid w:val="0087404F"/>
    <w:rsid w:val="00874E1F"/>
    <w:rsid w:val="0088280D"/>
    <w:rsid w:val="008844DC"/>
    <w:rsid w:val="008846CD"/>
    <w:rsid w:val="00885B91"/>
    <w:rsid w:val="00885E41"/>
    <w:rsid w:val="0088714F"/>
    <w:rsid w:val="00887854"/>
    <w:rsid w:val="00894BDC"/>
    <w:rsid w:val="008950E9"/>
    <w:rsid w:val="008957C5"/>
    <w:rsid w:val="008A13D6"/>
    <w:rsid w:val="008A17AA"/>
    <w:rsid w:val="008A21C3"/>
    <w:rsid w:val="008A4F72"/>
    <w:rsid w:val="008A6E51"/>
    <w:rsid w:val="008A7F3D"/>
    <w:rsid w:val="008B1843"/>
    <w:rsid w:val="008B2C18"/>
    <w:rsid w:val="008B3121"/>
    <w:rsid w:val="008B4BD8"/>
    <w:rsid w:val="008C0C75"/>
    <w:rsid w:val="008D3086"/>
    <w:rsid w:val="008D3ABC"/>
    <w:rsid w:val="008D733D"/>
    <w:rsid w:val="008D7B19"/>
    <w:rsid w:val="008D7CE2"/>
    <w:rsid w:val="008E3088"/>
    <w:rsid w:val="008E42D0"/>
    <w:rsid w:val="008E4568"/>
    <w:rsid w:val="008E4AA4"/>
    <w:rsid w:val="008F1F39"/>
    <w:rsid w:val="008F2EBD"/>
    <w:rsid w:val="008F5979"/>
    <w:rsid w:val="008F760F"/>
    <w:rsid w:val="008F7EAF"/>
    <w:rsid w:val="009022C8"/>
    <w:rsid w:val="0091011A"/>
    <w:rsid w:val="00911FA7"/>
    <w:rsid w:val="009136CE"/>
    <w:rsid w:val="009157CC"/>
    <w:rsid w:val="00916DF7"/>
    <w:rsid w:val="00917B77"/>
    <w:rsid w:val="00924023"/>
    <w:rsid w:val="009245D9"/>
    <w:rsid w:val="00924AB7"/>
    <w:rsid w:val="00925036"/>
    <w:rsid w:val="0092523C"/>
    <w:rsid w:val="00931F2B"/>
    <w:rsid w:val="00933756"/>
    <w:rsid w:val="00934143"/>
    <w:rsid w:val="0093500B"/>
    <w:rsid w:val="009358EB"/>
    <w:rsid w:val="00936940"/>
    <w:rsid w:val="00936E57"/>
    <w:rsid w:val="00937591"/>
    <w:rsid w:val="009379A2"/>
    <w:rsid w:val="00941578"/>
    <w:rsid w:val="00943E16"/>
    <w:rsid w:val="00945A48"/>
    <w:rsid w:val="0095086E"/>
    <w:rsid w:val="00950F06"/>
    <w:rsid w:val="009520B8"/>
    <w:rsid w:val="00954CF0"/>
    <w:rsid w:val="00961CDA"/>
    <w:rsid w:val="00962012"/>
    <w:rsid w:val="0096314E"/>
    <w:rsid w:val="00965617"/>
    <w:rsid w:val="00966F29"/>
    <w:rsid w:val="009670E9"/>
    <w:rsid w:val="009677AA"/>
    <w:rsid w:val="00967A92"/>
    <w:rsid w:val="009711A5"/>
    <w:rsid w:val="00973094"/>
    <w:rsid w:val="00976991"/>
    <w:rsid w:val="009769D2"/>
    <w:rsid w:val="00980364"/>
    <w:rsid w:val="00980F8B"/>
    <w:rsid w:val="00984519"/>
    <w:rsid w:val="00985498"/>
    <w:rsid w:val="009908B7"/>
    <w:rsid w:val="00991629"/>
    <w:rsid w:val="00992899"/>
    <w:rsid w:val="00993E9C"/>
    <w:rsid w:val="00995B2F"/>
    <w:rsid w:val="009968C6"/>
    <w:rsid w:val="00997C36"/>
    <w:rsid w:val="009A093E"/>
    <w:rsid w:val="009A0C49"/>
    <w:rsid w:val="009A26B5"/>
    <w:rsid w:val="009A2CFF"/>
    <w:rsid w:val="009B0D5E"/>
    <w:rsid w:val="009B1AF7"/>
    <w:rsid w:val="009B30BA"/>
    <w:rsid w:val="009B3937"/>
    <w:rsid w:val="009C1754"/>
    <w:rsid w:val="009C1CAF"/>
    <w:rsid w:val="009C7343"/>
    <w:rsid w:val="009D1D7F"/>
    <w:rsid w:val="009D256E"/>
    <w:rsid w:val="009D3193"/>
    <w:rsid w:val="009D5C2E"/>
    <w:rsid w:val="009E21BD"/>
    <w:rsid w:val="009E43AA"/>
    <w:rsid w:val="009E7951"/>
    <w:rsid w:val="009F085D"/>
    <w:rsid w:val="009F25D9"/>
    <w:rsid w:val="009F5748"/>
    <w:rsid w:val="009F5775"/>
    <w:rsid w:val="009F59F7"/>
    <w:rsid w:val="009F6A48"/>
    <w:rsid w:val="009F7CB7"/>
    <w:rsid w:val="00A034D3"/>
    <w:rsid w:val="00A042A7"/>
    <w:rsid w:val="00A0532A"/>
    <w:rsid w:val="00A10E0A"/>
    <w:rsid w:val="00A14B65"/>
    <w:rsid w:val="00A151A2"/>
    <w:rsid w:val="00A15F41"/>
    <w:rsid w:val="00A2205F"/>
    <w:rsid w:val="00A23C28"/>
    <w:rsid w:val="00A247B8"/>
    <w:rsid w:val="00A2498F"/>
    <w:rsid w:val="00A33983"/>
    <w:rsid w:val="00A371F2"/>
    <w:rsid w:val="00A41035"/>
    <w:rsid w:val="00A44B56"/>
    <w:rsid w:val="00A455BB"/>
    <w:rsid w:val="00A46F12"/>
    <w:rsid w:val="00A47BAC"/>
    <w:rsid w:val="00A521BC"/>
    <w:rsid w:val="00A54FEA"/>
    <w:rsid w:val="00A602B2"/>
    <w:rsid w:val="00A62D82"/>
    <w:rsid w:val="00A64710"/>
    <w:rsid w:val="00A64DF4"/>
    <w:rsid w:val="00A661E0"/>
    <w:rsid w:val="00A70EC2"/>
    <w:rsid w:val="00A7153D"/>
    <w:rsid w:val="00A71643"/>
    <w:rsid w:val="00A72C0D"/>
    <w:rsid w:val="00A74E7C"/>
    <w:rsid w:val="00A7629D"/>
    <w:rsid w:val="00A764C3"/>
    <w:rsid w:val="00A77BAA"/>
    <w:rsid w:val="00A809E2"/>
    <w:rsid w:val="00A811B8"/>
    <w:rsid w:val="00A85AA3"/>
    <w:rsid w:val="00A9131D"/>
    <w:rsid w:val="00A93263"/>
    <w:rsid w:val="00AA1224"/>
    <w:rsid w:val="00AA160E"/>
    <w:rsid w:val="00AA16A2"/>
    <w:rsid w:val="00AA1CA4"/>
    <w:rsid w:val="00AA1EEF"/>
    <w:rsid w:val="00AA71E1"/>
    <w:rsid w:val="00AB32D0"/>
    <w:rsid w:val="00AB5499"/>
    <w:rsid w:val="00AB5DBC"/>
    <w:rsid w:val="00AC19BD"/>
    <w:rsid w:val="00AC1E4F"/>
    <w:rsid w:val="00AC35F0"/>
    <w:rsid w:val="00AC3EB0"/>
    <w:rsid w:val="00AC4293"/>
    <w:rsid w:val="00AC448F"/>
    <w:rsid w:val="00AC530E"/>
    <w:rsid w:val="00AC6ACA"/>
    <w:rsid w:val="00AC7732"/>
    <w:rsid w:val="00AD042E"/>
    <w:rsid w:val="00AD1D19"/>
    <w:rsid w:val="00AD53FF"/>
    <w:rsid w:val="00AE4D1C"/>
    <w:rsid w:val="00AE66F8"/>
    <w:rsid w:val="00AE71DE"/>
    <w:rsid w:val="00AF3846"/>
    <w:rsid w:val="00AF4CB9"/>
    <w:rsid w:val="00AF598D"/>
    <w:rsid w:val="00AF7111"/>
    <w:rsid w:val="00B00E01"/>
    <w:rsid w:val="00B0469E"/>
    <w:rsid w:val="00B062F2"/>
    <w:rsid w:val="00B11D15"/>
    <w:rsid w:val="00B13C6C"/>
    <w:rsid w:val="00B13E5F"/>
    <w:rsid w:val="00B24B7E"/>
    <w:rsid w:val="00B25E7D"/>
    <w:rsid w:val="00B2744E"/>
    <w:rsid w:val="00B30B53"/>
    <w:rsid w:val="00B34D12"/>
    <w:rsid w:val="00B369A0"/>
    <w:rsid w:val="00B40CBD"/>
    <w:rsid w:val="00B41F58"/>
    <w:rsid w:val="00B51556"/>
    <w:rsid w:val="00B521D3"/>
    <w:rsid w:val="00B558C6"/>
    <w:rsid w:val="00B57A6A"/>
    <w:rsid w:val="00B61E41"/>
    <w:rsid w:val="00B636BA"/>
    <w:rsid w:val="00B6579F"/>
    <w:rsid w:val="00B7594B"/>
    <w:rsid w:val="00B76CB3"/>
    <w:rsid w:val="00B76E12"/>
    <w:rsid w:val="00B77EFD"/>
    <w:rsid w:val="00B826B7"/>
    <w:rsid w:val="00B82CF1"/>
    <w:rsid w:val="00B85461"/>
    <w:rsid w:val="00B9229E"/>
    <w:rsid w:val="00BA3614"/>
    <w:rsid w:val="00BB0DA3"/>
    <w:rsid w:val="00BB1E5A"/>
    <w:rsid w:val="00BB3146"/>
    <w:rsid w:val="00BB3331"/>
    <w:rsid w:val="00BB3D11"/>
    <w:rsid w:val="00BC0268"/>
    <w:rsid w:val="00BC089A"/>
    <w:rsid w:val="00BC166E"/>
    <w:rsid w:val="00BC2AA7"/>
    <w:rsid w:val="00BC7BAC"/>
    <w:rsid w:val="00BD02A8"/>
    <w:rsid w:val="00BD601B"/>
    <w:rsid w:val="00BD63EA"/>
    <w:rsid w:val="00BD65B9"/>
    <w:rsid w:val="00BD6F08"/>
    <w:rsid w:val="00BE2D6A"/>
    <w:rsid w:val="00BE5E24"/>
    <w:rsid w:val="00BE7B96"/>
    <w:rsid w:val="00BF00B8"/>
    <w:rsid w:val="00BF0861"/>
    <w:rsid w:val="00BF1234"/>
    <w:rsid w:val="00BF1CC6"/>
    <w:rsid w:val="00BF3A1C"/>
    <w:rsid w:val="00C02F97"/>
    <w:rsid w:val="00C03434"/>
    <w:rsid w:val="00C038F0"/>
    <w:rsid w:val="00C0425B"/>
    <w:rsid w:val="00C04E9B"/>
    <w:rsid w:val="00C07A1D"/>
    <w:rsid w:val="00C115E3"/>
    <w:rsid w:val="00C1230B"/>
    <w:rsid w:val="00C1363B"/>
    <w:rsid w:val="00C15198"/>
    <w:rsid w:val="00C15B09"/>
    <w:rsid w:val="00C15D67"/>
    <w:rsid w:val="00C234DD"/>
    <w:rsid w:val="00C25853"/>
    <w:rsid w:val="00C30297"/>
    <w:rsid w:val="00C323AD"/>
    <w:rsid w:val="00C3299A"/>
    <w:rsid w:val="00C33048"/>
    <w:rsid w:val="00C33860"/>
    <w:rsid w:val="00C349FC"/>
    <w:rsid w:val="00C4380F"/>
    <w:rsid w:val="00C4461F"/>
    <w:rsid w:val="00C44B07"/>
    <w:rsid w:val="00C46A1B"/>
    <w:rsid w:val="00C510F6"/>
    <w:rsid w:val="00C517D8"/>
    <w:rsid w:val="00C51C60"/>
    <w:rsid w:val="00C530FA"/>
    <w:rsid w:val="00C53ABF"/>
    <w:rsid w:val="00C544D4"/>
    <w:rsid w:val="00C564EF"/>
    <w:rsid w:val="00C56F8C"/>
    <w:rsid w:val="00C571EB"/>
    <w:rsid w:val="00C63304"/>
    <w:rsid w:val="00C63319"/>
    <w:rsid w:val="00C7031E"/>
    <w:rsid w:val="00C703E2"/>
    <w:rsid w:val="00C7271D"/>
    <w:rsid w:val="00C7279F"/>
    <w:rsid w:val="00C72ADD"/>
    <w:rsid w:val="00C84252"/>
    <w:rsid w:val="00C93B09"/>
    <w:rsid w:val="00C977F9"/>
    <w:rsid w:val="00CA07AF"/>
    <w:rsid w:val="00CA25BC"/>
    <w:rsid w:val="00CB28AF"/>
    <w:rsid w:val="00CB4DEB"/>
    <w:rsid w:val="00CB53B5"/>
    <w:rsid w:val="00CB5575"/>
    <w:rsid w:val="00CC0108"/>
    <w:rsid w:val="00CC1C38"/>
    <w:rsid w:val="00CC490B"/>
    <w:rsid w:val="00CC544F"/>
    <w:rsid w:val="00CD4E4D"/>
    <w:rsid w:val="00CD7581"/>
    <w:rsid w:val="00CE042F"/>
    <w:rsid w:val="00CE18FB"/>
    <w:rsid w:val="00CE48A4"/>
    <w:rsid w:val="00CE7622"/>
    <w:rsid w:val="00CF1516"/>
    <w:rsid w:val="00CF3341"/>
    <w:rsid w:val="00CF43CF"/>
    <w:rsid w:val="00CF47CD"/>
    <w:rsid w:val="00CF64D1"/>
    <w:rsid w:val="00CF7C13"/>
    <w:rsid w:val="00D00D1F"/>
    <w:rsid w:val="00D02A78"/>
    <w:rsid w:val="00D033A1"/>
    <w:rsid w:val="00D05041"/>
    <w:rsid w:val="00D05CC9"/>
    <w:rsid w:val="00D05E4B"/>
    <w:rsid w:val="00D11C62"/>
    <w:rsid w:val="00D12FB4"/>
    <w:rsid w:val="00D206DF"/>
    <w:rsid w:val="00D221BC"/>
    <w:rsid w:val="00D22693"/>
    <w:rsid w:val="00D26832"/>
    <w:rsid w:val="00D33495"/>
    <w:rsid w:val="00D34D71"/>
    <w:rsid w:val="00D36A96"/>
    <w:rsid w:val="00D3708A"/>
    <w:rsid w:val="00D37494"/>
    <w:rsid w:val="00D478A6"/>
    <w:rsid w:val="00D513BA"/>
    <w:rsid w:val="00D53196"/>
    <w:rsid w:val="00D54703"/>
    <w:rsid w:val="00D633DC"/>
    <w:rsid w:val="00D64F34"/>
    <w:rsid w:val="00D66BE4"/>
    <w:rsid w:val="00D71D31"/>
    <w:rsid w:val="00D735A8"/>
    <w:rsid w:val="00D7646F"/>
    <w:rsid w:val="00D77304"/>
    <w:rsid w:val="00D80076"/>
    <w:rsid w:val="00D910B8"/>
    <w:rsid w:val="00D923CD"/>
    <w:rsid w:val="00D93584"/>
    <w:rsid w:val="00D9370B"/>
    <w:rsid w:val="00D93796"/>
    <w:rsid w:val="00D94B80"/>
    <w:rsid w:val="00D957CE"/>
    <w:rsid w:val="00DA1BC5"/>
    <w:rsid w:val="00DA2363"/>
    <w:rsid w:val="00DA4A3B"/>
    <w:rsid w:val="00DA5729"/>
    <w:rsid w:val="00DB1FEE"/>
    <w:rsid w:val="00DB2CF4"/>
    <w:rsid w:val="00DB423A"/>
    <w:rsid w:val="00DB4AE1"/>
    <w:rsid w:val="00DB5904"/>
    <w:rsid w:val="00DB5F0A"/>
    <w:rsid w:val="00DC0AC4"/>
    <w:rsid w:val="00DC0FE1"/>
    <w:rsid w:val="00DC13D9"/>
    <w:rsid w:val="00DC2D4E"/>
    <w:rsid w:val="00DC60DA"/>
    <w:rsid w:val="00DC73C9"/>
    <w:rsid w:val="00DD054C"/>
    <w:rsid w:val="00DD058E"/>
    <w:rsid w:val="00DD2E7B"/>
    <w:rsid w:val="00DD7A3F"/>
    <w:rsid w:val="00DE40EB"/>
    <w:rsid w:val="00DE7FE5"/>
    <w:rsid w:val="00DF0471"/>
    <w:rsid w:val="00DF516F"/>
    <w:rsid w:val="00DF5796"/>
    <w:rsid w:val="00DF61DD"/>
    <w:rsid w:val="00DF7C32"/>
    <w:rsid w:val="00E00888"/>
    <w:rsid w:val="00E00B24"/>
    <w:rsid w:val="00E03C0F"/>
    <w:rsid w:val="00E04E23"/>
    <w:rsid w:val="00E0504C"/>
    <w:rsid w:val="00E1010B"/>
    <w:rsid w:val="00E141FD"/>
    <w:rsid w:val="00E14A36"/>
    <w:rsid w:val="00E157D6"/>
    <w:rsid w:val="00E172D7"/>
    <w:rsid w:val="00E204BB"/>
    <w:rsid w:val="00E226E9"/>
    <w:rsid w:val="00E22FBC"/>
    <w:rsid w:val="00E23410"/>
    <w:rsid w:val="00E3400D"/>
    <w:rsid w:val="00E3463F"/>
    <w:rsid w:val="00E409F9"/>
    <w:rsid w:val="00E44832"/>
    <w:rsid w:val="00E451AD"/>
    <w:rsid w:val="00E45516"/>
    <w:rsid w:val="00E46BD5"/>
    <w:rsid w:val="00E4775C"/>
    <w:rsid w:val="00E47C35"/>
    <w:rsid w:val="00E5486F"/>
    <w:rsid w:val="00E564C8"/>
    <w:rsid w:val="00E57468"/>
    <w:rsid w:val="00E57A76"/>
    <w:rsid w:val="00E57D13"/>
    <w:rsid w:val="00E603F5"/>
    <w:rsid w:val="00E60A9B"/>
    <w:rsid w:val="00E616F0"/>
    <w:rsid w:val="00E62DE1"/>
    <w:rsid w:val="00E6302F"/>
    <w:rsid w:val="00E635C9"/>
    <w:rsid w:val="00E63E3E"/>
    <w:rsid w:val="00E66594"/>
    <w:rsid w:val="00E67B04"/>
    <w:rsid w:val="00E72E07"/>
    <w:rsid w:val="00E7339D"/>
    <w:rsid w:val="00E735E8"/>
    <w:rsid w:val="00E7408D"/>
    <w:rsid w:val="00E75121"/>
    <w:rsid w:val="00E76D0E"/>
    <w:rsid w:val="00E76D78"/>
    <w:rsid w:val="00E76DBC"/>
    <w:rsid w:val="00E8425B"/>
    <w:rsid w:val="00E8497E"/>
    <w:rsid w:val="00E86DB4"/>
    <w:rsid w:val="00E87AA2"/>
    <w:rsid w:val="00E956B9"/>
    <w:rsid w:val="00EA0590"/>
    <w:rsid w:val="00EA11E9"/>
    <w:rsid w:val="00EA195F"/>
    <w:rsid w:val="00EA42C0"/>
    <w:rsid w:val="00EA7AF1"/>
    <w:rsid w:val="00EB0C06"/>
    <w:rsid w:val="00EB5AF2"/>
    <w:rsid w:val="00EC1FDC"/>
    <w:rsid w:val="00EC39CE"/>
    <w:rsid w:val="00EC64E0"/>
    <w:rsid w:val="00ED1422"/>
    <w:rsid w:val="00ED1BDE"/>
    <w:rsid w:val="00ED24B1"/>
    <w:rsid w:val="00ED31EF"/>
    <w:rsid w:val="00ED54D2"/>
    <w:rsid w:val="00ED69AE"/>
    <w:rsid w:val="00ED7C28"/>
    <w:rsid w:val="00EE1B26"/>
    <w:rsid w:val="00EE1BEE"/>
    <w:rsid w:val="00F00F1F"/>
    <w:rsid w:val="00F04462"/>
    <w:rsid w:val="00F048BA"/>
    <w:rsid w:val="00F12462"/>
    <w:rsid w:val="00F1262B"/>
    <w:rsid w:val="00F135C4"/>
    <w:rsid w:val="00F14E76"/>
    <w:rsid w:val="00F21A97"/>
    <w:rsid w:val="00F221CA"/>
    <w:rsid w:val="00F225E9"/>
    <w:rsid w:val="00F22B30"/>
    <w:rsid w:val="00F243AB"/>
    <w:rsid w:val="00F269C6"/>
    <w:rsid w:val="00F26B3F"/>
    <w:rsid w:val="00F315A3"/>
    <w:rsid w:val="00F34E27"/>
    <w:rsid w:val="00F350FD"/>
    <w:rsid w:val="00F35C99"/>
    <w:rsid w:val="00F40351"/>
    <w:rsid w:val="00F421D4"/>
    <w:rsid w:val="00F4251E"/>
    <w:rsid w:val="00F4336D"/>
    <w:rsid w:val="00F434BF"/>
    <w:rsid w:val="00F4439A"/>
    <w:rsid w:val="00F44480"/>
    <w:rsid w:val="00F46C83"/>
    <w:rsid w:val="00F50EAD"/>
    <w:rsid w:val="00F55748"/>
    <w:rsid w:val="00F60ED8"/>
    <w:rsid w:val="00F6169B"/>
    <w:rsid w:val="00F61F55"/>
    <w:rsid w:val="00F639C9"/>
    <w:rsid w:val="00F647D2"/>
    <w:rsid w:val="00F652BD"/>
    <w:rsid w:val="00F662C4"/>
    <w:rsid w:val="00F674F0"/>
    <w:rsid w:val="00F710CF"/>
    <w:rsid w:val="00F723C9"/>
    <w:rsid w:val="00F74045"/>
    <w:rsid w:val="00F770C9"/>
    <w:rsid w:val="00F7731C"/>
    <w:rsid w:val="00F80FA5"/>
    <w:rsid w:val="00F85357"/>
    <w:rsid w:val="00F85B35"/>
    <w:rsid w:val="00F86048"/>
    <w:rsid w:val="00F87051"/>
    <w:rsid w:val="00F910E0"/>
    <w:rsid w:val="00FA5D94"/>
    <w:rsid w:val="00FA613F"/>
    <w:rsid w:val="00FB0F9A"/>
    <w:rsid w:val="00FB361A"/>
    <w:rsid w:val="00FB4CBB"/>
    <w:rsid w:val="00FB7C15"/>
    <w:rsid w:val="00FC05A8"/>
    <w:rsid w:val="00FC1C70"/>
    <w:rsid w:val="00FD02B2"/>
    <w:rsid w:val="00FD59B7"/>
    <w:rsid w:val="00FE309E"/>
    <w:rsid w:val="00FE3A15"/>
    <w:rsid w:val="00FF0979"/>
    <w:rsid w:val="00FF171B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FBECF35"/>
  <w15:docId w15:val="{7CFFCAA7-C671-4BA9-9803-254C2778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Arial" w:hAnsi="Arial"/>
      <w:snapToGrid w:val="0"/>
    </w:rPr>
  </w:style>
  <w:style w:type="paragraph" w:styleId="1">
    <w:name w:val="heading 1"/>
    <w:aliases w:val="H1,PIM 1,h1"/>
    <w:basedOn w:val="a"/>
    <w:next w:val="a0"/>
    <w:qFormat/>
    <w:pPr>
      <w:keepNext/>
      <w:numPr>
        <w:numId w:val="1"/>
      </w:numPr>
      <w:spacing w:before="120" w:after="60"/>
      <w:outlineLvl w:val="0"/>
    </w:pPr>
    <w:rPr>
      <w:b/>
      <w:bCs/>
      <w:sz w:val="44"/>
      <w:szCs w:val="32"/>
    </w:rPr>
  </w:style>
  <w:style w:type="paragraph" w:styleId="2">
    <w:name w:val="heading 2"/>
    <w:aliases w:val="PIM2,H2,Heading 2 Hidden,Heading 2 CCBS,heading 2,Titre3,HD2,sect 1.2,H21,sect 1.21,H22,sect 1.22,H211,sect 1.211,H23,sect 1.23,H212,sect 1.212,h2,第一章 标题 2,DO"/>
    <w:basedOn w:val="1"/>
    <w:next w:val="a0"/>
    <w:qFormat/>
    <w:pPr>
      <w:numPr>
        <w:ilvl w:val="1"/>
      </w:numPr>
      <w:outlineLvl w:val="1"/>
    </w:pPr>
    <w:rPr>
      <w:sz w:val="32"/>
      <w:szCs w:val="24"/>
    </w:rPr>
  </w:style>
  <w:style w:type="paragraph" w:styleId="3">
    <w:name w:val="heading 3"/>
    <w:aliases w:val="h3,H3,level_3,PIM 3,Level 3 Head,Heading 3 - old,sect1.2.3,sect1.2.31,sect1.2.32,sect1.2.311,sect1.2.33,sect1.2.312"/>
    <w:basedOn w:val="1"/>
    <w:next w:val="a0"/>
    <w:qFormat/>
    <w:pPr>
      <w:numPr>
        <w:ilvl w:val="2"/>
      </w:numPr>
      <w:outlineLvl w:val="2"/>
    </w:pPr>
    <w:rPr>
      <w:b w:val="0"/>
      <w:bCs w:val="0"/>
      <w:i/>
      <w:iCs/>
      <w:sz w:val="28"/>
      <w:szCs w:val="21"/>
    </w:rPr>
  </w:style>
  <w:style w:type="paragraph" w:styleId="4">
    <w:name w:val="heading 4"/>
    <w:aliases w:val="PIM 4,H4,h4"/>
    <w:basedOn w:val="1"/>
    <w:next w:val="a0"/>
    <w:qFormat/>
    <w:pPr>
      <w:numPr>
        <w:ilvl w:val="3"/>
      </w:numPr>
      <w:spacing w:before="60"/>
      <w:outlineLvl w:val="3"/>
    </w:pPr>
    <w:rPr>
      <w:b w:val="0"/>
      <w:bCs w:val="0"/>
      <w:sz w:val="24"/>
      <w:szCs w:val="20"/>
    </w:rPr>
  </w:style>
  <w:style w:type="paragraph" w:styleId="5">
    <w:name w:val="heading 5"/>
    <w:basedOn w:val="a"/>
    <w:next w:val="a0"/>
    <w:autoRedefine/>
    <w:qFormat/>
    <w:rsid w:val="00DE40EB"/>
    <w:pPr>
      <w:numPr>
        <w:ilvl w:val="4"/>
        <w:numId w:val="1"/>
      </w:numPr>
      <w:spacing w:before="60" w:after="60"/>
      <w:outlineLvl w:val="4"/>
    </w:pPr>
    <w:rPr>
      <w:i/>
      <w:sz w:val="24"/>
    </w:rPr>
  </w:style>
  <w:style w:type="paragraph" w:styleId="6">
    <w:name w:val="heading 6"/>
    <w:aliases w:val="Legal Level 1."/>
    <w:basedOn w:val="a"/>
    <w:next w:val="a"/>
    <w:qFormat/>
    <w:pPr>
      <w:numPr>
        <w:ilvl w:val="5"/>
        <w:numId w:val="1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autoRedefine/>
    <w:rsid w:val="008A6E51"/>
    <w:pPr>
      <w:keepLines/>
      <w:spacing w:before="40" w:after="40"/>
      <w:ind w:left="720"/>
    </w:pPr>
    <w:rPr>
      <w:color w:val="000000" w:themeColor="text1"/>
      <w:sz w:val="24"/>
    </w:rPr>
  </w:style>
  <w:style w:type="paragraph" w:styleId="a4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5">
    <w:name w:val="Title"/>
    <w:basedOn w:val="a"/>
    <w:next w:val="a"/>
    <w:qFormat/>
    <w:pPr>
      <w:spacing w:line="240" w:lineRule="auto"/>
      <w:jc w:val="center"/>
    </w:pPr>
    <w:rPr>
      <w:rFonts w:cs="Arial"/>
      <w:b/>
      <w:bCs/>
      <w:sz w:val="48"/>
      <w:szCs w:val="36"/>
    </w:rPr>
  </w:style>
  <w:style w:type="paragraph" w:styleId="a6">
    <w:name w:val="Subtitle"/>
    <w:basedOn w:val="a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10">
    <w:name w:val="toc 1"/>
    <w:basedOn w:val="a"/>
    <w:next w:val="a"/>
    <w:autoRedefine/>
    <w:uiPriority w:val="39"/>
    <w:pPr>
      <w:spacing w:before="120" w:after="120"/>
    </w:pPr>
    <w:rPr>
      <w:rFonts w:ascii="Times New Roman"/>
      <w:b/>
      <w:bCs/>
      <w:caps/>
      <w:szCs w:val="24"/>
    </w:rPr>
  </w:style>
  <w:style w:type="paragraph" w:styleId="20">
    <w:name w:val="toc 2"/>
    <w:basedOn w:val="a"/>
    <w:next w:val="a"/>
    <w:autoRedefine/>
    <w:uiPriority w:val="39"/>
    <w:pPr>
      <w:ind w:left="200"/>
    </w:pPr>
    <w:rPr>
      <w:rFonts w:ascii="Times New Roman"/>
      <w:smallCaps/>
      <w:szCs w:val="24"/>
    </w:rPr>
  </w:style>
  <w:style w:type="paragraph" w:styleId="30">
    <w:name w:val="toc 3"/>
    <w:basedOn w:val="a"/>
    <w:next w:val="a"/>
    <w:autoRedefine/>
    <w:semiHidden/>
    <w:pPr>
      <w:ind w:left="400"/>
    </w:pPr>
    <w:rPr>
      <w:rFonts w:ascii="Times New Roman"/>
      <w:i/>
      <w:iCs/>
      <w:szCs w:val="24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styleId="a8">
    <w:name w:val="footer"/>
    <w:basedOn w:val="a"/>
    <w:pPr>
      <w:tabs>
        <w:tab w:val="center" w:pos="4320"/>
        <w:tab w:val="right" w:pos="8640"/>
      </w:tabs>
    </w:pPr>
    <w:rPr>
      <w:rFonts w:eastAsia="Arial"/>
    </w:rPr>
  </w:style>
  <w:style w:type="character" w:styleId="a9">
    <w:name w:val="page number"/>
    <w:basedOn w:val="a1"/>
    <w:rPr>
      <w:rFonts w:eastAsia="Arial"/>
    </w:r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Tabletext">
    <w:name w:val="Tabletext"/>
    <w:basedOn w:val="a"/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pPr>
      <w:ind w:left="720" w:hanging="432"/>
    </w:pPr>
  </w:style>
  <w:style w:type="character" w:styleId="aa">
    <w:name w:val="footnote reference"/>
    <w:basedOn w:val="a1"/>
    <w:semiHidden/>
    <w:rPr>
      <w:sz w:val="20"/>
      <w:szCs w:val="20"/>
      <w:vertAlign w:val="superscript"/>
    </w:rPr>
  </w:style>
  <w:style w:type="paragraph" w:styleId="ab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pPr>
      <w:shd w:val="clear" w:color="auto" w:fill="000080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  <w:rPr>
      <w:rFonts w:ascii="Times New Roman"/>
      <w:szCs w:val="21"/>
    </w:rPr>
  </w:style>
  <w:style w:type="paragraph" w:styleId="50">
    <w:name w:val="toc 5"/>
    <w:basedOn w:val="a"/>
    <w:next w:val="a"/>
    <w:autoRedefine/>
    <w:semiHidden/>
    <w:pPr>
      <w:ind w:left="800"/>
    </w:pPr>
    <w:rPr>
      <w:rFonts w:ascii="Times New Roman"/>
      <w:szCs w:val="21"/>
    </w:rPr>
  </w:style>
  <w:style w:type="paragraph" w:styleId="60">
    <w:name w:val="toc 6"/>
    <w:basedOn w:val="a"/>
    <w:next w:val="a"/>
    <w:autoRedefine/>
    <w:semiHidden/>
    <w:pPr>
      <w:ind w:left="1000"/>
    </w:pPr>
    <w:rPr>
      <w:rFonts w:ascii="Times New Roman"/>
      <w:szCs w:val="21"/>
    </w:rPr>
  </w:style>
  <w:style w:type="paragraph" w:styleId="70">
    <w:name w:val="toc 7"/>
    <w:basedOn w:val="a"/>
    <w:next w:val="a"/>
    <w:autoRedefine/>
    <w:semiHidden/>
    <w:pPr>
      <w:ind w:left="1200"/>
    </w:pPr>
    <w:rPr>
      <w:rFonts w:ascii="Times New Roman"/>
      <w:szCs w:val="21"/>
    </w:rPr>
  </w:style>
  <w:style w:type="paragraph" w:styleId="80">
    <w:name w:val="toc 8"/>
    <w:basedOn w:val="a"/>
    <w:next w:val="a"/>
    <w:autoRedefine/>
    <w:semiHidden/>
    <w:pPr>
      <w:ind w:left="1400"/>
    </w:pPr>
    <w:rPr>
      <w:rFonts w:ascii="Times New Roman"/>
      <w:szCs w:val="21"/>
    </w:rPr>
  </w:style>
  <w:style w:type="paragraph" w:styleId="90">
    <w:name w:val="toc 9"/>
    <w:basedOn w:val="a"/>
    <w:next w:val="a"/>
    <w:autoRedefine/>
    <w:semiHidden/>
    <w:pPr>
      <w:ind w:left="1600"/>
    </w:pPr>
    <w:rPr>
      <w:rFonts w:ascii="Times New Roman"/>
      <w:szCs w:val="21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0"/>
    <w:autoRedefine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character" w:styleId="ae">
    <w:name w:val="Hyperlink"/>
    <w:basedOn w:val="a1"/>
    <w:uiPriority w:val="99"/>
    <w:rPr>
      <w:color w:val="0000FF"/>
      <w:u w:val="single"/>
    </w:rPr>
  </w:style>
  <w:style w:type="paragraph" w:customStyle="1" w:styleId="StyleHeading1TimesNewRoman">
    <w:name w:val="Style Heading 1 + Times New Roman"/>
    <w:basedOn w:val="1"/>
    <w:next w:val="a0"/>
    <w:pPr>
      <w:numPr>
        <w:numId w:val="0"/>
      </w:numPr>
    </w:pPr>
    <w:rPr>
      <w:rFonts w:ascii="Times New Roman"/>
    </w:rPr>
  </w:style>
  <w:style w:type="character" w:customStyle="1" w:styleId="Heading1Char">
    <w:name w:val="Heading 1 Char"/>
    <w:basedOn w:val="a1"/>
    <w:rPr>
      <w:rFonts w:ascii="宋体" w:eastAsia="宋体" w:cs="宋体"/>
      <w:b/>
      <w:bCs/>
      <w:snapToGrid w:val="0"/>
      <w:sz w:val="24"/>
      <w:szCs w:val="24"/>
      <w:lang w:val="en-US" w:eastAsia="zh-CN" w:bidi="ar-SA"/>
    </w:rPr>
  </w:style>
  <w:style w:type="character" w:customStyle="1" w:styleId="StyleHeading1TimesNewRomanChar">
    <w:name w:val="Style Heading 1 + Times New Roman Char"/>
    <w:basedOn w:val="Heading1Char"/>
    <w:rPr>
      <w:rFonts w:ascii="宋体" w:eastAsia="宋体" w:cs="宋体"/>
      <w:b/>
      <w:bCs/>
      <w:snapToGrid w:val="0"/>
      <w:sz w:val="24"/>
      <w:szCs w:val="24"/>
      <w:lang w:val="en-US" w:eastAsia="zh-CN" w:bidi="ar-SA"/>
    </w:rPr>
  </w:style>
  <w:style w:type="paragraph" w:customStyle="1" w:styleId="StyleHeading3Arial">
    <w:name w:val="Style Heading 3 + Arial"/>
    <w:basedOn w:val="3"/>
    <w:next w:val="a0"/>
    <w:pPr>
      <w:numPr>
        <w:ilvl w:val="0"/>
        <w:numId w:val="0"/>
      </w:numPr>
    </w:pPr>
  </w:style>
  <w:style w:type="character" w:customStyle="1" w:styleId="Heading3Char">
    <w:name w:val="Heading 3 Char"/>
    <w:basedOn w:val="Heading1Char"/>
    <w:rPr>
      <w:rFonts w:ascii="宋体" w:eastAsia="宋体" w:cs="宋体"/>
      <w:b/>
      <w:bCs/>
      <w:i/>
      <w:iCs/>
      <w:snapToGrid w:val="0"/>
      <w:sz w:val="24"/>
      <w:szCs w:val="24"/>
      <w:lang w:val="en-US" w:eastAsia="zh-CN" w:bidi="ar-SA"/>
    </w:rPr>
  </w:style>
  <w:style w:type="character" w:customStyle="1" w:styleId="StyleHeading3ArialChar">
    <w:name w:val="Style Heading 3 + Arial Char"/>
    <w:basedOn w:val="Heading3Char"/>
    <w:rPr>
      <w:rFonts w:ascii="Arial" w:eastAsia="宋体" w:hAnsi="Arial" w:cs="宋体"/>
      <w:b/>
      <w:bCs/>
      <w:i/>
      <w:iCs/>
      <w:snapToGrid w:val="0"/>
      <w:sz w:val="24"/>
      <w:szCs w:val="24"/>
      <w:lang w:val="en-US" w:eastAsia="zh-CN" w:bidi="ar-SA"/>
    </w:rPr>
  </w:style>
  <w:style w:type="character" w:styleId="af">
    <w:name w:val="annotation reference"/>
    <w:basedOn w:val="a1"/>
    <w:semiHidden/>
    <w:rPr>
      <w:sz w:val="21"/>
      <w:szCs w:val="21"/>
    </w:rPr>
  </w:style>
  <w:style w:type="paragraph" w:styleId="af0">
    <w:name w:val="annotation text"/>
    <w:basedOn w:val="a"/>
    <w:link w:val="Char0"/>
    <w:semiHidden/>
  </w:style>
  <w:style w:type="paragraph" w:customStyle="1" w:styleId="CommentSubject">
    <w:name w:val="Comment Subject"/>
    <w:basedOn w:val="af0"/>
    <w:next w:val="af0"/>
    <w:semiHidden/>
    <w:rPr>
      <w:b/>
      <w:bCs/>
    </w:rPr>
  </w:style>
  <w:style w:type="character" w:customStyle="1" w:styleId="Char">
    <w:name w:val="正文文本 Char"/>
    <w:basedOn w:val="a1"/>
    <w:link w:val="a0"/>
    <w:rsid w:val="008A6E51"/>
    <w:rPr>
      <w:rFonts w:ascii="Arial" w:hAnsi="Arial"/>
      <w:snapToGrid w:val="0"/>
      <w:color w:val="000000" w:themeColor="text1"/>
      <w:sz w:val="24"/>
    </w:rPr>
  </w:style>
  <w:style w:type="paragraph" w:customStyle="1" w:styleId="TableRow">
    <w:name w:val="Table Row"/>
    <w:basedOn w:val="a"/>
    <w:pPr>
      <w:spacing w:before="60" w:after="60"/>
    </w:pPr>
    <w:rPr>
      <w:b/>
    </w:rPr>
  </w:style>
  <w:style w:type="paragraph" w:customStyle="1" w:styleId="tablecoloumn">
    <w:name w:val="tablecoloumn"/>
    <w:basedOn w:val="a0"/>
    <w:pPr>
      <w:keepNext/>
      <w:spacing w:before="0"/>
      <w:ind w:left="72"/>
    </w:pPr>
    <w:rPr>
      <w:b/>
    </w:rPr>
  </w:style>
  <w:style w:type="paragraph" w:styleId="af1">
    <w:name w:val="List Paragraph"/>
    <w:basedOn w:val="a"/>
    <w:uiPriority w:val="34"/>
    <w:qFormat/>
    <w:rsid w:val="00186FDA"/>
    <w:pPr>
      <w:spacing w:line="240" w:lineRule="auto"/>
      <w:ind w:firstLineChars="200" w:firstLine="420"/>
      <w:jc w:val="both"/>
    </w:pPr>
    <w:rPr>
      <w:rFonts w:ascii="Calibri" w:hAnsi="Calibri" w:cs="Calibri"/>
      <w:snapToGrid/>
      <w:kern w:val="2"/>
      <w:sz w:val="21"/>
      <w:szCs w:val="21"/>
    </w:rPr>
  </w:style>
  <w:style w:type="character" w:customStyle="1" w:styleId="headline-content">
    <w:name w:val="headline-content"/>
    <w:basedOn w:val="a1"/>
    <w:rsid w:val="00FB0F9A"/>
  </w:style>
  <w:style w:type="paragraph" w:styleId="af2">
    <w:name w:val="Balloon Text"/>
    <w:basedOn w:val="a"/>
    <w:link w:val="Char1"/>
    <w:uiPriority w:val="99"/>
    <w:semiHidden/>
    <w:unhideWhenUsed/>
    <w:rsid w:val="003A3BEA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1"/>
    <w:link w:val="af2"/>
    <w:uiPriority w:val="99"/>
    <w:semiHidden/>
    <w:rsid w:val="003A3BEA"/>
    <w:rPr>
      <w:rFonts w:ascii="Arial" w:hAnsi="Arial"/>
      <w:snapToGrid w:val="0"/>
      <w:sz w:val="18"/>
      <w:szCs w:val="18"/>
    </w:rPr>
  </w:style>
  <w:style w:type="paragraph" w:styleId="af3">
    <w:name w:val="Date"/>
    <w:basedOn w:val="a"/>
    <w:next w:val="a"/>
    <w:link w:val="Char2"/>
    <w:uiPriority w:val="99"/>
    <w:semiHidden/>
    <w:unhideWhenUsed/>
    <w:rsid w:val="005237C1"/>
    <w:pPr>
      <w:ind w:leftChars="2500" w:left="100"/>
    </w:pPr>
  </w:style>
  <w:style w:type="character" w:customStyle="1" w:styleId="Char2">
    <w:name w:val="日期 Char"/>
    <w:basedOn w:val="a1"/>
    <w:link w:val="af3"/>
    <w:uiPriority w:val="99"/>
    <w:semiHidden/>
    <w:rsid w:val="005237C1"/>
    <w:rPr>
      <w:rFonts w:ascii="Arial" w:hAnsi="Arial"/>
      <w:snapToGrid w:val="0"/>
    </w:rPr>
  </w:style>
  <w:style w:type="table" w:styleId="af4">
    <w:name w:val="Table Grid"/>
    <w:basedOn w:val="a2"/>
    <w:uiPriority w:val="39"/>
    <w:rsid w:val="00DA2363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annotation subject"/>
    <w:basedOn w:val="af0"/>
    <w:next w:val="af0"/>
    <w:link w:val="Char3"/>
    <w:uiPriority w:val="99"/>
    <w:semiHidden/>
    <w:unhideWhenUsed/>
    <w:rsid w:val="00487468"/>
    <w:rPr>
      <w:b/>
      <w:bCs/>
    </w:rPr>
  </w:style>
  <w:style w:type="character" w:customStyle="1" w:styleId="Char0">
    <w:name w:val="批注文字 Char"/>
    <w:basedOn w:val="a1"/>
    <w:link w:val="af0"/>
    <w:semiHidden/>
    <w:rsid w:val="00487468"/>
    <w:rPr>
      <w:rFonts w:ascii="Arial" w:hAnsi="Arial"/>
      <w:snapToGrid w:val="0"/>
    </w:rPr>
  </w:style>
  <w:style w:type="character" w:customStyle="1" w:styleId="Char3">
    <w:name w:val="批注主题 Char"/>
    <w:basedOn w:val="Char0"/>
    <w:link w:val="af5"/>
    <w:uiPriority w:val="99"/>
    <w:semiHidden/>
    <w:rsid w:val="00487468"/>
    <w:rPr>
      <w:rFonts w:ascii="Arial" w:hAnsi="Arial"/>
      <w:b/>
      <w:bCs/>
      <w:snapToGrid w:val="0"/>
    </w:rPr>
  </w:style>
  <w:style w:type="paragraph" w:styleId="af6">
    <w:name w:val="Revision"/>
    <w:hidden/>
    <w:uiPriority w:val="99"/>
    <w:semiHidden/>
    <w:rsid w:val="003B1FA2"/>
    <w:rPr>
      <w:rFonts w:ascii="Arial" w:hAnsi="Arial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9779">
          <w:marLeft w:val="53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9555">
          <w:marLeft w:val="53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5555">
          <w:marLeft w:val="53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5450">
          <w:marLeft w:val="53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4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tomcat.apache.org/download-70.cgi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comments" Target="comments.xml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hyperlink" Target="http://dev.mysql.com/downloads/windows/installer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hyperlink" Target="http://www.getpostman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hyperlink" Target="http://192.168.11.100:8090/smart-logistic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://www.eclipse.org/downloads/" TargetMode="External"/><Relationship Id="rId17" Type="http://schemas.openxmlformats.org/officeDocument/2006/relationships/hyperlink" Target="http://192.168.11.100:8090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microsoft.com/office/2011/relationships/commentsExtended" Target="commentsExtended.xml"/><Relationship Id="rId62" Type="http://schemas.openxmlformats.org/officeDocument/2006/relationships/image" Target="media/image44.png"/><Relationship Id="rId7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pace\smart\docs\templates\&#36719;&#20214;&#36807;&#31243;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30E7E-86CF-4581-8179-1BF9C7633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软件过程文档模板.dotx</Template>
  <TotalTime>1931</TotalTime>
  <Pages>36</Pages>
  <Words>2407</Words>
  <Characters>13722</Characters>
  <Application>Microsoft Office Word</Application>
  <DocSecurity>0</DocSecurity>
  <Lines>114</Lines>
  <Paragraphs>32</Paragraphs>
  <ScaleCrop>false</ScaleCrop>
  <Company>Incito</Company>
  <LinksUpToDate>false</LinksUpToDate>
  <CharactersWithSpaces>16097</CharactersWithSpaces>
  <SharedDoc>false</SharedDoc>
  <HLinks>
    <vt:vector size="246" baseType="variant">
      <vt:variant>
        <vt:i4>1179699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_Toc59867399</vt:lpwstr>
      </vt:variant>
      <vt:variant>
        <vt:i4>1245235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_Toc59867398</vt:lpwstr>
      </vt:variant>
      <vt:variant>
        <vt:i4>1835059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_Toc59867397</vt:lpwstr>
      </vt:variant>
      <vt:variant>
        <vt:i4>1900595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_Toc59867396</vt:lpwstr>
      </vt:variant>
      <vt:variant>
        <vt:i4>1966131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_Toc59867395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_Toc59867394</vt:lpwstr>
      </vt:variant>
      <vt:variant>
        <vt:i4>1572915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_Toc59867393</vt:lpwstr>
      </vt:variant>
      <vt:variant>
        <vt:i4>1638451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_Toc59867392</vt:lpwstr>
      </vt:variant>
      <vt:variant>
        <vt:i4>1703987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_Toc59867391</vt:lpwstr>
      </vt:variant>
      <vt:variant>
        <vt:i4>1769523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_Toc59867390</vt:lpwstr>
      </vt:variant>
      <vt:variant>
        <vt:i4>1179698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_Toc59867389</vt:lpwstr>
      </vt:variant>
      <vt:variant>
        <vt:i4>1245234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_Toc59867388</vt:lpwstr>
      </vt:variant>
      <vt:variant>
        <vt:i4>1835058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_Toc59867387</vt:lpwstr>
      </vt:variant>
      <vt:variant>
        <vt:i4>1900594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_Toc59867386</vt:lpwstr>
      </vt:variant>
      <vt:variant>
        <vt:i4>1966130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_Toc59867385</vt:lpwstr>
      </vt:variant>
      <vt:variant>
        <vt:i4>2031666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_Toc59867384</vt:lpwstr>
      </vt:variant>
      <vt:variant>
        <vt:i4>1572914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_Toc59867383</vt:lpwstr>
      </vt:variant>
      <vt:variant>
        <vt:i4>1638450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_Toc59867382</vt:lpwstr>
      </vt:variant>
      <vt:variant>
        <vt:i4>1703986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_Toc59867381</vt:lpwstr>
      </vt:variant>
      <vt:variant>
        <vt:i4>1769522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_Toc59867380</vt:lpwstr>
      </vt:variant>
      <vt:variant>
        <vt:i4>1179709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_Toc59867379</vt:lpwstr>
      </vt:variant>
      <vt:variant>
        <vt:i4>1245245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_Toc59867378</vt:lpwstr>
      </vt:variant>
      <vt:variant>
        <vt:i4>1835069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_Toc59867377</vt:lpwstr>
      </vt:variant>
      <vt:variant>
        <vt:i4>1900605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_Toc59867376</vt:lpwstr>
      </vt:variant>
      <vt:variant>
        <vt:i4>1966141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_Toc59867375</vt:lpwstr>
      </vt:variant>
      <vt:variant>
        <vt:i4>2031677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_Toc59867374</vt:lpwstr>
      </vt:variant>
      <vt:variant>
        <vt:i4>1572925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_Toc59867373</vt:lpwstr>
      </vt:variant>
      <vt:variant>
        <vt:i4>1638461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_Toc59867372</vt:lpwstr>
      </vt:variant>
      <vt:variant>
        <vt:i4>1703997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_Toc59867371</vt:lpwstr>
      </vt:variant>
      <vt:variant>
        <vt:i4>1769533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_Toc59867370</vt:lpwstr>
      </vt:variant>
      <vt:variant>
        <vt:i4>1179708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_Toc59867369</vt:lpwstr>
      </vt:variant>
      <vt:variant>
        <vt:i4>1245244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_Toc59867368</vt:lpwstr>
      </vt:variant>
      <vt:variant>
        <vt:i4>1835068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_Toc59867367</vt:lpwstr>
      </vt:variant>
      <vt:variant>
        <vt:i4>1900604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_Toc59867366</vt:lpwstr>
      </vt:variant>
      <vt:variant>
        <vt:i4>1966140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_Toc59867365</vt:lpwstr>
      </vt:variant>
      <vt:variant>
        <vt:i4>2031676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_Toc59867364</vt:lpwstr>
      </vt:variant>
      <vt:variant>
        <vt:i4>1572924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_Toc59867363</vt:lpwstr>
      </vt:variant>
      <vt:variant>
        <vt:i4>1638460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_Toc59867362</vt:lpwstr>
      </vt:variant>
      <vt:variant>
        <vt:i4>1703996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_Toc59867361</vt:lpwstr>
      </vt:variant>
      <vt:variant>
        <vt:i4>1769532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_Toc59867360</vt:lpwstr>
      </vt:variant>
      <vt:variant>
        <vt:i4>1179711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_Toc59867359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系统框架使用规范</dc:title>
  <dc:subject>灵动信息技术</dc:subject>
  <dc:creator>翟光涛</dc:creator>
  <cp:lastModifiedBy>john</cp:lastModifiedBy>
  <cp:revision>432</cp:revision>
  <cp:lastPrinted>2002-09-18T10:24:00Z</cp:lastPrinted>
  <dcterms:created xsi:type="dcterms:W3CDTF">2014-03-03T02:57:00Z</dcterms:created>
  <dcterms:modified xsi:type="dcterms:W3CDTF">2014-06-16T09:33:00Z</dcterms:modified>
  <cp:category>规范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0.3.0</vt:lpwstr>
  </property>
  <property fmtid="{D5CDD505-2E9C-101B-9397-08002B2CF9AE}" pid="3" name="User">
    <vt:lpwstr>灵动信息技术全体员工</vt:lpwstr>
  </property>
</Properties>
</file>